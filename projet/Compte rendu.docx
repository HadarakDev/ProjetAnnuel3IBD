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6B9DFD9" w14:textId="77777777" w:rsidR="00A40C35" w:rsidRDefault="00A40C35" w:rsidP="00A40C35">
      <w:r>
        <w:rPr>
          <w:noProof/>
          <w:lang w:val="en-US" w:eastAsia="en-US"/>
        </w:rPr>
        <w:drawing>
          <wp:anchor distT="0" distB="0" distL="114300" distR="114300" simplePos="0" relativeHeight="251660288" behindDoc="1" locked="0" layoutInCell="1" allowOverlap="1" wp14:anchorId="036D282F" wp14:editId="0DAB38FE">
            <wp:simplePos x="0" y="0"/>
            <wp:positionH relativeFrom="column">
              <wp:posOffset>-102743</wp:posOffset>
            </wp:positionH>
            <wp:positionV relativeFrom="paragraph">
              <wp:posOffset>-310388</wp:posOffset>
            </wp:positionV>
            <wp:extent cx="7559675" cy="10643616"/>
            <wp:effectExtent l="0" t="0" r="3175" b="5715"/>
            <wp:wrapNone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nd_Techno_01.jpg"/>
                    <pic:cNvPicPr preferRelativeResize="0"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1541" cy="106462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CD5071" w14:textId="77777777" w:rsidR="00A40C35" w:rsidRDefault="00985444">
      <w:pPr>
        <w:sectPr w:rsidR="00A40C35" w:rsidSect="00DE4713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11901" w:h="16817"/>
          <w:pgMar w:top="159" w:right="198" w:bottom="278" w:left="181" w:header="227" w:footer="284" w:gutter="0"/>
          <w:cols w:space="708"/>
        </w:sectPr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CB6184D" wp14:editId="70CF2C5E">
                <wp:simplePos x="0" y="0"/>
                <wp:positionH relativeFrom="column">
                  <wp:posOffset>624205</wp:posOffset>
                </wp:positionH>
                <wp:positionV relativeFrom="paragraph">
                  <wp:posOffset>2082165</wp:posOffset>
                </wp:positionV>
                <wp:extent cx="3888105" cy="532130"/>
                <wp:effectExtent l="0" t="0" r="0" b="1270"/>
                <wp:wrapSquare wrapText="bothSides"/>
                <wp:docPr id="4" name="Zone de text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88105" cy="5321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D980A2" w14:textId="77777777" w:rsidR="00572631" w:rsidRPr="00B87D29" w:rsidRDefault="00572631" w:rsidP="00A40C35">
                            <w:pPr>
                              <w:rPr>
                                <w:rFonts w:ascii="Gill Sans MT" w:hAnsi="Gill Sans MT"/>
                                <w:color w:val="0070C0"/>
                                <w:sz w:val="34"/>
                                <w:szCs w:val="34"/>
                              </w:rPr>
                            </w:pPr>
                            <w:r>
                              <w:rPr>
                                <w:rFonts w:ascii="Gill Sans MT" w:hAnsi="Gill Sans MT"/>
                                <w:color w:val="0070C0"/>
                                <w:sz w:val="34"/>
                                <w:szCs w:val="34"/>
                              </w:rPr>
                              <w:t>Prédiction de l’âge d’une personne</w:t>
                            </w:r>
                          </w:p>
                          <w:p w14:paraId="4D28B2D3" w14:textId="77777777" w:rsidR="00572631" w:rsidRPr="00B87D29" w:rsidRDefault="00572631" w:rsidP="00A40C35">
                            <w:pPr>
                              <w:rPr>
                                <w:rFonts w:ascii="Gill Sans MT" w:hAnsi="Gill Sans MT"/>
                                <w:color w:val="0070C0"/>
                                <w:sz w:val="34"/>
                                <w:szCs w:val="3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CB6184D" id="_x0000_t202" coordsize="21600,21600" o:spt="202" path="m,l,21600r21600,l21600,xe">
                <v:stroke joinstyle="miter"/>
                <v:path gradientshapeok="t" o:connecttype="rect"/>
              </v:shapetype>
              <v:shape id="Zone de texte 4" o:spid="_x0000_s1026" type="#_x0000_t202" style="position:absolute;margin-left:49.15pt;margin-top:163.95pt;width:306.15pt;height:41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" filled="f" stroked="f">
                <v:textbox>
                  <w:txbxContent>
                    <w:p w14:paraId="62D980A2" w14:textId="77777777" w:rsidR="00572631" w:rsidRPr="00B87D29" w:rsidRDefault="00572631" w:rsidP="00A40C35">
                      <w:pPr>
                        <w:rPr>
                          <w:rFonts w:ascii="Gill Sans MT" w:hAnsi="Gill Sans MT"/>
                          <w:color w:val="0070C0"/>
                          <w:sz w:val="34"/>
                          <w:szCs w:val="34"/>
                        </w:rPr>
                      </w:pPr>
                      <w:r>
                        <w:rPr>
                          <w:rFonts w:ascii="Gill Sans MT" w:hAnsi="Gill Sans MT"/>
                          <w:color w:val="0070C0"/>
                          <w:sz w:val="34"/>
                          <w:szCs w:val="34"/>
                        </w:rPr>
                        <w:t>Prédiction de l’âge d’une personne</w:t>
                      </w:r>
                    </w:p>
                    <w:p w14:paraId="4D28B2D3" w14:textId="77777777" w:rsidR="00572631" w:rsidRPr="00B87D29" w:rsidRDefault="00572631" w:rsidP="00A40C35">
                      <w:pPr>
                        <w:rPr>
                          <w:rFonts w:ascii="Gill Sans MT" w:hAnsi="Gill Sans MT"/>
                          <w:color w:val="0070C0"/>
                          <w:sz w:val="34"/>
                          <w:szCs w:val="34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797EDF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6E60FA7" wp14:editId="52F35D19">
                <wp:simplePos x="0" y="0"/>
                <wp:positionH relativeFrom="column">
                  <wp:posOffset>544830</wp:posOffset>
                </wp:positionH>
                <wp:positionV relativeFrom="paragraph">
                  <wp:posOffset>261620</wp:posOffset>
                </wp:positionV>
                <wp:extent cx="4222115" cy="1621790"/>
                <wp:effectExtent l="0" t="0" r="0" b="0"/>
                <wp:wrapSquare wrapText="bothSides"/>
                <wp:docPr id="2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22115" cy="16217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6EF6B0" w14:textId="77777777" w:rsidR="00572631" w:rsidRPr="00B87D29" w:rsidRDefault="00572631" w:rsidP="00A40C35">
                            <w:pPr>
                              <w:rPr>
                                <w:rFonts w:ascii="Gill Sans MT" w:hAnsi="Gill Sans MT"/>
                                <w:b/>
                                <w:color w:val="0070C0"/>
                                <w:sz w:val="80"/>
                                <w:szCs w:val="80"/>
                              </w:rPr>
                            </w:pPr>
                            <w:r>
                              <w:rPr>
                                <w:rFonts w:ascii="Gill Sans MT" w:hAnsi="Gill Sans MT"/>
                                <w:b/>
                                <w:color w:val="0070C0"/>
                                <w:sz w:val="80"/>
                                <w:szCs w:val="80"/>
                              </w:rPr>
                              <w:t>Compte rendu Projet Annuel</w:t>
                            </w:r>
                          </w:p>
                          <w:p w14:paraId="2FFA7490" w14:textId="77777777" w:rsidR="00572631" w:rsidRPr="00B87D29" w:rsidRDefault="00572631" w:rsidP="00A40C35">
                            <w:pPr>
                              <w:rPr>
                                <w:rFonts w:ascii="Gill Sans MT" w:hAnsi="Gill Sans MT"/>
                                <w:b/>
                                <w:color w:val="0070C0"/>
                                <w:sz w:val="80"/>
                                <w:szCs w:val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E60FA7" id="Zone de texte 2" o:spid="_x0000_s1027" type="#_x0000_t202" style="position:absolute;margin-left:42.9pt;margin-top:20.6pt;width:332.45pt;height:127.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" filled="f" stroked="f">
                <v:textbox>
                  <w:txbxContent>
                    <w:p w14:paraId="046EF6B0" w14:textId="77777777" w:rsidR="00572631" w:rsidRPr="00B87D29" w:rsidRDefault="00572631" w:rsidP="00A40C35">
                      <w:pPr>
                        <w:rPr>
                          <w:rFonts w:ascii="Gill Sans MT" w:hAnsi="Gill Sans MT"/>
                          <w:b/>
                          <w:color w:val="0070C0"/>
                          <w:sz w:val="80"/>
                          <w:szCs w:val="80"/>
                        </w:rPr>
                      </w:pPr>
                      <w:r>
                        <w:rPr>
                          <w:rFonts w:ascii="Gill Sans MT" w:hAnsi="Gill Sans MT"/>
                          <w:b/>
                          <w:color w:val="0070C0"/>
                          <w:sz w:val="80"/>
                          <w:szCs w:val="80"/>
                        </w:rPr>
                        <w:t>Compte rendu Projet Annuel</w:t>
                      </w:r>
                    </w:p>
                    <w:p w14:paraId="2FFA7490" w14:textId="77777777" w:rsidR="00572631" w:rsidRPr="00B87D29" w:rsidRDefault="00572631" w:rsidP="00A40C35">
                      <w:pPr>
                        <w:rPr>
                          <w:rFonts w:ascii="Gill Sans MT" w:hAnsi="Gill Sans MT"/>
                          <w:b/>
                          <w:color w:val="0070C0"/>
                          <w:sz w:val="80"/>
                          <w:szCs w:val="80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A40C35">
        <w:rPr>
          <w:noProof/>
          <w:lang w:val="en-US" w:eastAsia="en-US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5D476358" wp14:editId="16BB09F4">
                <wp:simplePos x="0" y="0"/>
                <wp:positionH relativeFrom="column">
                  <wp:posOffset>5314950</wp:posOffset>
                </wp:positionH>
                <wp:positionV relativeFrom="paragraph">
                  <wp:posOffset>9246235</wp:posOffset>
                </wp:positionV>
                <wp:extent cx="1762125" cy="1404620"/>
                <wp:effectExtent l="0" t="0" r="0" b="1905"/>
                <wp:wrapSquare wrapText="bothSides"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62125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D63A82" w14:textId="77777777" w:rsidR="00572631" w:rsidRPr="00D914ED" w:rsidRDefault="00572631" w:rsidP="00A40C35">
                            <w:pPr>
                              <w:rPr>
                                <w:rFonts w:ascii="Gill Sans MT" w:hAnsi="Gill Sans MT"/>
                                <w:color w:val="0070C0"/>
                                <w:szCs w:val="34"/>
                              </w:rPr>
                            </w:pPr>
                            <w:r w:rsidRPr="00D914ED">
                              <w:rPr>
                                <w:rFonts w:ascii="Gill Sans MT" w:hAnsi="Gill Sans MT"/>
                                <w:color w:val="0070C0"/>
                                <w:szCs w:val="34"/>
                              </w:rPr>
                              <w:t>Antoine BOUDEVILLE</w:t>
                            </w:r>
                          </w:p>
                          <w:p w14:paraId="6B8F6B2F" w14:textId="77777777" w:rsidR="00572631" w:rsidRPr="00D914ED" w:rsidRDefault="00572631" w:rsidP="00A40C35">
                            <w:pPr>
                              <w:rPr>
                                <w:rFonts w:ascii="Gill Sans MT" w:hAnsi="Gill Sans MT"/>
                                <w:color w:val="0070C0"/>
                                <w:szCs w:val="34"/>
                              </w:rPr>
                            </w:pPr>
                            <w:r w:rsidRPr="00D914ED">
                              <w:rPr>
                                <w:rFonts w:ascii="Gill Sans MT" w:hAnsi="Gill Sans MT"/>
                                <w:color w:val="0070C0"/>
                                <w:szCs w:val="34"/>
                              </w:rPr>
                              <w:t>Alexis LIBERGE</w:t>
                            </w:r>
                          </w:p>
                          <w:p w14:paraId="780FE1BB" w14:textId="77777777" w:rsidR="00572631" w:rsidRPr="00D914ED" w:rsidRDefault="00572631" w:rsidP="00A40C35">
                            <w:pPr>
                              <w:rPr>
                                <w:rFonts w:ascii="Gill Sans MT" w:hAnsi="Gill Sans MT"/>
                                <w:color w:val="0070C0"/>
                                <w:szCs w:val="34"/>
                              </w:rPr>
                            </w:pPr>
                            <w:r w:rsidRPr="00D914ED">
                              <w:rPr>
                                <w:rFonts w:ascii="Gill Sans MT" w:hAnsi="Gill Sans MT"/>
                                <w:color w:val="0070C0"/>
                                <w:szCs w:val="34"/>
                              </w:rPr>
                              <w:t>Nicolas ROCHE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D476358" id="_x0000_s1028" type="#_x0000_t202" style="position:absolute;margin-left:418.5pt;margin-top:728.05pt;width:138.75pt;height:110.6pt;z-index:2516633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" filled="f" stroked="f">
                <v:textbox style="mso-fit-shape-to-text:t">
                  <w:txbxContent>
                    <w:p w14:paraId="2ED63A82" w14:textId="77777777" w:rsidR="00572631" w:rsidRPr="00D914ED" w:rsidRDefault="00572631" w:rsidP="00A40C35">
                      <w:pPr>
                        <w:rPr>
                          <w:rFonts w:ascii="Gill Sans MT" w:hAnsi="Gill Sans MT"/>
                          <w:color w:val="0070C0"/>
                          <w:szCs w:val="34"/>
                        </w:rPr>
                      </w:pPr>
                      <w:r w:rsidRPr="00D914ED">
                        <w:rPr>
                          <w:rFonts w:ascii="Gill Sans MT" w:hAnsi="Gill Sans MT"/>
                          <w:color w:val="0070C0"/>
                          <w:szCs w:val="34"/>
                        </w:rPr>
                        <w:t>Antoine BOUDEVILLE</w:t>
                      </w:r>
                    </w:p>
                    <w:p w14:paraId="6B8F6B2F" w14:textId="77777777" w:rsidR="00572631" w:rsidRPr="00D914ED" w:rsidRDefault="00572631" w:rsidP="00A40C35">
                      <w:pPr>
                        <w:rPr>
                          <w:rFonts w:ascii="Gill Sans MT" w:hAnsi="Gill Sans MT"/>
                          <w:color w:val="0070C0"/>
                          <w:szCs w:val="34"/>
                        </w:rPr>
                      </w:pPr>
                      <w:r w:rsidRPr="00D914ED">
                        <w:rPr>
                          <w:rFonts w:ascii="Gill Sans MT" w:hAnsi="Gill Sans MT"/>
                          <w:color w:val="0070C0"/>
                          <w:szCs w:val="34"/>
                        </w:rPr>
                        <w:t>Alexis LIBERGE</w:t>
                      </w:r>
                    </w:p>
                    <w:p w14:paraId="780FE1BB" w14:textId="77777777" w:rsidR="00572631" w:rsidRPr="00D914ED" w:rsidRDefault="00572631" w:rsidP="00A40C35">
                      <w:pPr>
                        <w:rPr>
                          <w:rFonts w:ascii="Gill Sans MT" w:hAnsi="Gill Sans MT"/>
                          <w:color w:val="0070C0"/>
                          <w:szCs w:val="34"/>
                        </w:rPr>
                      </w:pPr>
                      <w:r w:rsidRPr="00D914ED">
                        <w:rPr>
                          <w:rFonts w:ascii="Gill Sans MT" w:hAnsi="Gill Sans MT"/>
                          <w:color w:val="0070C0"/>
                          <w:szCs w:val="34"/>
                        </w:rPr>
                        <w:t>Nicolas ROCHE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40C35">
        <w:br w:type="page"/>
      </w:r>
    </w:p>
    <w:sdt>
      <w:sdtPr>
        <w:rPr>
          <w:rFonts w:asciiTheme="minorHAnsi" w:eastAsiaTheme="minorEastAsia" w:hAnsiTheme="minorHAnsi" w:cstheme="minorBidi"/>
          <w:color w:val="auto"/>
          <w:sz w:val="24"/>
          <w:szCs w:val="24"/>
        </w:rPr>
        <w:id w:val="-181794168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693B2E7" w14:textId="77777777" w:rsidR="00D86F16" w:rsidRDefault="00D86F16">
          <w:pPr>
            <w:pStyle w:val="En-ttedetabledesmatires"/>
          </w:pPr>
          <w:r>
            <w:t>Table des matières</w:t>
          </w:r>
        </w:p>
        <w:p w14:paraId="7AF3930B" w14:textId="4BC42458" w:rsidR="00AD22E2" w:rsidRDefault="00D86F16">
          <w:pPr>
            <w:pStyle w:val="TM1"/>
            <w:tabs>
              <w:tab w:val="right" w:leader="dot" w:pos="9055"/>
            </w:tabs>
            <w:rPr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127189" w:history="1">
            <w:r w:rsidR="00AD22E2" w:rsidRPr="0081132F">
              <w:rPr>
                <w:rStyle w:val="Lienhypertexte"/>
                <w:noProof/>
              </w:rPr>
              <w:t>Présentation du projet</w:t>
            </w:r>
            <w:r w:rsidR="00AD22E2">
              <w:rPr>
                <w:noProof/>
                <w:webHidden/>
              </w:rPr>
              <w:tab/>
            </w:r>
            <w:r w:rsidR="00AD22E2">
              <w:rPr>
                <w:noProof/>
                <w:webHidden/>
              </w:rPr>
              <w:fldChar w:fldCharType="begin"/>
            </w:r>
            <w:r w:rsidR="00AD22E2">
              <w:rPr>
                <w:noProof/>
                <w:webHidden/>
              </w:rPr>
              <w:instrText xml:space="preserve"> PAGEREF _Toc14127189 \h </w:instrText>
            </w:r>
            <w:r w:rsidR="00AD22E2">
              <w:rPr>
                <w:noProof/>
                <w:webHidden/>
              </w:rPr>
            </w:r>
            <w:r w:rsidR="00AD22E2">
              <w:rPr>
                <w:noProof/>
                <w:webHidden/>
              </w:rPr>
              <w:fldChar w:fldCharType="separate"/>
            </w:r>
            <w:r w:rsidR="00AD22E2">
              <w:rPr>
                <w:noProof/>
                <w:webHidden/>
              </w:rPr>
              <w:t>4</w:t>
            </w:r>
            <w:r w:rsidR="00AD22E2">
              <w:rPr>
                <w:noProof/>
                <w:webHidden/>
              </w:rPr>
              <w:fldChar w:fldCharType="end"/>
            </w:r>
          </w:hyperlink>
        </w:p>
        <w:p w14:paraId="6D5D06E7" w14:textId="15172D7F" w:rsidR="00AD22E2" w:rsidRDefault="00823A31">
          <w:pPr>
            <w:pStyle w:val="TM2"/>
            <w:tabs>
              <w:tab w:val="right" w:leader="dot" w:pos="9055"/>
            </w:tabs>
            <w:rPr>
              <w:noProof/>
              <w:sz w:val="22"/>
              <w:szCs w:val="22"/>
            </w:rPr>
          </w:pPr>
          <w:hyperlink w:anchor="_Toc14127190" w:history="1">
            <w:r w:rsidR="00AD22E2" w:rsidRPr="0081132F">
              <w:rPr>
                <w:rStyle w:val="Lienhypertexte"/>
                <w:noProof/>
              </w:rPr>
              <w:t>Objectifs</w:t>
            </w:r>
            <w:r w:rsidR="00AD22E2">
              <w:rPr>
                <w:noProof/>
                <w:webHidden/>
              </w:rPr>
              <w:tab/>
            </w:r>
            <w:r w:rsidR="00AD22E2">
              <w:rPr>
                <w:noProof/>
                <w:webHidden/>
              </w:rPr>
              <w:fldChar w:fldCharType="begin"/>
            </w:r>
            <w:r w:rsidR="00AD22E2">
              <w:rPr>
                <w:noProof/>
                <w:webHidden/>
              </w:rPr>
              <w:instrText xml:space="preserve"> PAGEREF _Toc14127190 \h </w:instrText>
            </w:r>
            <w:r w:rsidR="00AD22E2">
              <w:rPr>
                <w:noProof/>
                <w:webHidden/>
              </w:rPr>
            </w:r>
            <w:r w:rsidR="00AD22E2">
              <w:rPr>
                <w:noProof/>
                <w:webHidden/>
              </w:rPr>
              <w:fldChar w:fldCharType="separate"/>
            </w:r>
            <w:r w:rsidR="00AD22E2">
              <w:rPr>
                <w:noProof/>
                <w:webHidden/>
              </w:rPr>
              <w:t>4</w:t>
            </w:r>
            <w:r w:rsidR="00AD22E2">
              <w:rPr>
                <w:noProof/>
                <w:webHidden/>
              </w:rPr>
              <w:fldChar w:fldCharType="end"/>
            </w:r>
          </w:hyperlink>
        </w:p>
        <w:p w14:paraId="24DEBA24" w14:textId="5EF0DC34" w:rsidR="00AD22E2" w:rsidRDefault="00823A31">
          <w:pPr>
            <w:pStyle w:val="TM2"/>
            <w:tabs>
              <w:tab w:val="right" w:leader="dot" w:pos="9055"/>
            </w:tabs>
            <w:rPr>
              <w:noProof/>
              <w:sz w:val="22"/>
              <w:szCs w:val="22"/>
            </w:rPr>
          </w:pPr>
          <w:hyperlink w:anchor="_Toc14127191" w:history="1">
            <w:r w:rsidR="00AD22E2" w:rsidRPr="0081132F">
              <w:rPr>
                <w:rStyle w:val="Lienhypertexte"/>
                <w:noProof/>
              </w:rPr>
              <w:t>Structure et technologies</w:t>
            </w:r>
            <w:r w:rsidR="00AD22E2">
              <w:rPr>
                <w:noProof/>
                <w:webHidden/>
              </w:rPr>
              <w:tab/>
            </w:r>
            <w:r w:rsidR="00AD22E2">
              <w:rPr>
                <w:noProof/>
                <w:webHidden/>
              </w:rPr>
              <w:fldChar w:fldCharType="begin"/>
            </w:r>
            <w:r w:rsidR="00AD22E2">
              <w:rPr>
                <w:noProof/>
                <w:webHidden/>
              </w:rPr>
              <w:instrText xml:space="preserve"> PAGEREF _Toc14127191 \h </w:instrText>
            </w:r>
            <w:r w:rsidR="00AD22E2">
              <w:rPr>
                <w:noProof/>
                <w:webHidden/>
              </w:rPr>
            </w:r>
            <w:r w:rsidR="00AD22E2">
              <w:rPr>
                <w:noProof/>
                <w:webHidden/>
              </w:rPr>
              <w:fldChar w:fldCharType="separate"/>
            </w:r>
            <w:r w:rsidR="00AD22E2">
              <w:rPr>
                <w:noProof/>
                <w:webHidden/>
              </w:rPr>
              <w:t>4</w:t>
            </w:r>
            <w:r w:rsidR="00AD22E2">
              <w:rPr>
                <w:noProof/>
                <w:webHidden/>
              </w:rPr>
              <w:fldChar w:fldCharType="end"/>
            </w:r>
          </w:hyperlink>
        </w:p>
        <w:p w14:paraId="0F97B20D" w14:textId="48C3FAB9" w:rsidR="00AD22E2" w:rsidRDefault="00823A31">
          <w:pPr>
            <w:pStyle w:val="TM1"/>
            <w:tabs>
              <w:tab w:val="right" w:leader="dot" w:pos="9055"/>
            </w:tabs>
            <w:rPr>
              <w:noProof/>
              <w:sz w:val="22"/>
              <w:szCs w:val="22"/>
            </w:rPr>
          </w:pPr>
          <w:hyperlink w:anchor="_Toc14127192" w:history="1">
            <w:r w:rsidR="00AD22E2" w:rsidRPr="0081132F">
              <w:rPr>
                <w:rStyle w:val="Lienhypertexte"/>
                <w:noProof/>
              </w:rPr>
              <w:t>Constitution du dataset</w:t>
            </w:r>
            <w:r w:rsidR="00AD22E2">
              <w:rPr>
                <w:noProof/>
                <w:webHidden/>
              </w:rPr>
              <w:tab/>
            </w:r>
            <w:r w:rsidR="00AD22E2">
              <w:rPr>
                <w:noProof/>
                <w:webHidden/>
              </w:rPr>
              <w:fldChar w:fldCharType="begin"/>
            </w:r>
            <w:r w:rsidR="00AD22E2">
              <w:rPr>
                <w:noProof/>
                <w:webHidden/>
              </w:rPr>
              <w:instrText xml:space="preserve"> PAGEREF _Toc14127192 \h </w:instrText>
            </w:r>
            <w:r w:rsidR="00AD22E2">
              <w:rPr>
                <w:noProof/>
                <w:webHidden/>
              </w:rPr>
            </w:r>
            <w:r w:rsidR="00AD22E2">
              <w:rPr>
                <w:noProof/>
                <w:webHidden/>
              </w:rPr>
              <w:fldChar w:fldCharType="separate"/>
            </w:r>
            <w:r w:rsidR="00AD22E2">
              <w:rPr>
                <w:noProof/>
                <w:webHidden/>
              </w:rPr>
              <w:t>5</w:t>
            </w:r>
            <w:r w:rsidR="00AD22E2">
              <w:rPr>
                <w:noProof/>
                <w:webHidden/>
              </w:rPr>
              <w:fldChar w:fldCharType="end"/>
            </w:r>
          </w:hyperlink>
        </w:p>
        <w:p w14:paraId="49964E53" w14:textId="66E580D7" w:rsidR="00AD22E2" w:rsidRDefault="00823A31">
          <w:pPr>
            <w:pStyle w:val="TM2"/>
            <w:tabs>
              <w:tab w:val="right" w:leader="dot" w:pos="9055"/>
            </w:tabs>
            <w:rPr>
              <w:noProof/>
              <w:sz w:val="22"/>
              <w:szCs w:val="22"/>
            </w:rPr>
          </w:pPr>
          <w:hyperlink w:anchor="_Toc14127193" w:history="1">
            <w:r w:rsidR="00AD22E2" w:rsidRPr="0081132F">
              <w:rPr>
                <w:rStyle w:val="Lienhypertexte"/>
                <w:noProof/>
              </w:rPr>
              <w:t>Recherche de dataset existant</w:t>
            </w:r>
            <w:r w:rsidR="00AD22E2">
              <w:rPr>
                <w:noProof/>
                <w:webHidden/>
              </w:rPr>
              <w:tab/>
            </w:r>
            <w:r w:rsidR="00AD22E2">
              <w:rPr>
                <w:noProof/>
                <w:webHidden/>
              </w:rPr>
              <w:fldChar w:fldCharType="begin"/>
            </w:r>
            <w:r w:rsidR="00AD22E2">
              <w:rPr>
                <w:noProof/>
                <w:webHidden/>
              </w:rPr>
              <w:instrText xml:space="preserve"> PAGEREF _Toc14127193 \h </w:instrText>
            </w:r>
            <w:r w:rsidR="00AD22E2">
              <w:rPr>
                <w:noProof/>
                <w:webHidden/>
              </w:rPr>
            </w:r>
            <w:r w:rsidR="00AD22E2">
              <w:rPr>
                <w:noProof/>
                <w:webHidden/>
              </w:rPr>
              <w:fldChar w:fldCharType="separate"/>
            </w:r>
            <w:r w:rsidR="00AD22E2">
              <w:rPr>
                <w:noProof/>
                <w:webHidden/>
              </w:rPr>
              <w:t>5</w:t>
            </w:r>
            <w:r w:rsidR="00AD22E2">
              <w:rPr>
                <w:noProof/>
                <w:webHidden/>
              </w:rPr>
              <w:fldChar w:fldCharType="end"/>
            </w:r>
          </w:hyperlink>
        </w:p>
        <w:p w14:paraId="2647A96F" w14:textId="6EAC3DF1" w:rsidR="00AD22E2" w:rsidRDefault="00823A31">
          <w:pPr>
            <w:pStyle w:val="TM2"/>
            <w:tabs>
              <w:tab w:val="right" w:leader="dot" w:pos="9055"/>
            </w:tabs>
            <w:rPr>
              <w:noProof/>
              <w:sz w:val="22"/>
              <w:szCs w:val="22"/>
            </w:rPr>
          </w:pPr>
          <w:hyperlink w:anchor="_Toc14127194" w:history="1">
            <w:r w:rsidR="00AD22E2" w:rsidRPr="0081132F">
              <w:rPr>
                <w:rStyle w:val="Lienhypertexte"/>
                <w:noProof/>
              </w:rPr>
              <w:t>Enrichissement du dataset</w:t>
            </w:r>
            <w:r w:rsidR="00AD22E2">
              <w:rPr>
                <w:noProof/>
                <w:webHidden/>
              </w:rPr>
              <w:tab/>
            </w:r>
            <w:r w:rsidR="00AD22E2">
              <w:rPr>
                <w:noProof/>
                <w:webHidden/>
              </w:rPr>
              <w:fldChar w:fldCharType="begin"/>
            </w:r>
            <w:r w:rsidR="00AD22E2">
              <w:rPr>
                <w:noProof/>
                <w:webHidden/>
              </w:rPr>
              <w:instrText xml:space="preserve"> PAGEREF _Toc14127194 \h </w:instrText>
            </w:r>
            <w:r w:rsidR="00AD22E2">
              <w:rPr>
                <w:noProof/>
                <w:webHidden/>
              </w:rPr>
            </w:r>
            <w:r w:rsidR="00AD22E2">
              <w:rPr>
                <w:noProof/>
                <w:webHidden/>
              </w:rPr>
              <w:fldChar w:fldCharType="separate"/>
            </w:r>
            <w:r w:rsidR="00AD22E2">
              <w:rPr>
                <w:noProof/>
                <w:webHidden/>
              </w:rPr>
              <w:t>5</w:t>
            </w:r>
            <w:r w:rsidR="00AD22E2">
              <w:rPr>
                <w:noProof/>
                <w:webHidden/>
              </w:rPr>
              <w:fldChar w:fldCharType="end"/>
            </w:r>
          </w:hyperlink>
        </w:p>
        <w:p w14:paraId="263BD4A7" w14:textId="1C2FB3F9" w:rsidR="00AD22E2" w:rsidRDefault="00823A31">
          <w:pPr>
            <w:pStyle w:val="TM3"/>
            <w:tabs>
              <w:tab w:val="right" w:leader="dot" w:pos="9055"/>
            </w:tabs>
            <w:rPr>
              <w:noProof/>
              <w:sz w:val="22"/>
              <w:szCs w:val="22"/>
            </w:rPr>
          </w:pPr>
          <w:hyperlink w:anchor="_Toc14127195" w:history="1">
            <w:r w:rsidR="00AD22E2" w:rsidRPr="0081132F">
              <w:rPr>
                <w:rStyle w:val="Lienhypertexte"/>
                <w:noProof/>
              </w:rPr>
              <w:t>Récupération des vidéos YouTube</w:t>
            </w:r>
            <w:r w:rsidR="00AD22E2">
              <w:rPr>
                <w:noProof/>
                <w:webHidden/>
              </w:rPr>
              <w:tab/>
            </w:r>
            <w:r w:rsidR="00AD22E2">
              <w:rPr>
                <w:noProof/>
                <w:webHidden/>
              </w:rPr>
              <w:fldChar w:fldCharType="begin"/>
            </w:r>
            <w:r w:rsidR="00AD22E2">
              <w:rPr>
                <w:noProof/>
                <w:webHidden/>
              </w:rPr>
              <w:instrText xml:space="preserve"> PAGEREF _Toc14127195 \h </w:instrText>
            </w:r>
            <w:r w:rsidR="00AD22E2">
              <w:rPr>
                <w:noProof/>
                <w:webHidden/>
              </w:rPr>
            </w:r>
            <w:r w:rsidR="00AD22E2">
              <w:rPr>
                <w:noProof/>
                <w:webHidden/>
              </w:rPr>
              <w:fldChar w:fldCharType="separate"/>
            </w:r>
            <w:r w:rsidR="00AD22E2">
              <w:rPr>
                <w:noProof/>
                <w:webHidden/>
              </w:rPr>
              <w:t>5</w:t>
            </w:r>
            <w:r w:rsidR="00AD22E2">
              <w:rPr>
                <w:noProof/>
                <w:webHidden/>
              </w:rPr>
              <w:fldChar w:fldCharType="end"/>
            </w:r>
          </w:hyperlink>
        </w:p>
        <w:p w14:paraId="6059CF87" w14:textId="6A775543" w:rsidR="00AD22E2" w:rsidRDefault="00823A31">
          <w:pPr>
            <w:pStyle w:val="TM3"/>
            <w:tabs>
              <w:tab w:val="right" w:leader="dot" w:pos="9055"/>
            </w:tabs>
            <w:rPr>
              <w:noProof/>
              <w:sz w:val="22"/>
              <w:szCs w:val="22"/>
            </w:rPr>
          </w:pPr>
          <w:hyperlink w:anchor="_Toc14127196" w:history="1">
            <w:r w:rsidR="00AD22E2" w:rsidRPr="0081132F">
              <w:rPr>
                <w:rStyle w:val="Lienhypertexte"/>
                <w:noProof/>
              </w:rPr>
              <w:t>Récupération des images des vidéos</w:t>
            </w:r>
            <w:r w:rsidR="00AD22E2">
              <w:rPr>
                <w:noProof/>
                <w:webHidden/>
              </w:rPr>
              <w:tab/>
            </w:r>
            <w:r w:rsidR="00AD22E2">
              <w:rPr>
                <w:noProof/>
                <w:webHidden/>
              </w:rPr>
              <w:fldChar w:fldCharType="begin"/>
            </w:r>
            <w:r w:rsidR="00AD22E2">
              <w:rPr>
                <w:noProof/>
                <w:webHidden/>
              </w:rPr>
              <w:instrText xml:space="preserve"> PAGEREF _Toc14127196 \h </w:instrText>
            </w:r>
            <w:r w:rsidR="00AD22E2">
              <w:rPr>
                <w:noProof/>
                <w:webHidden/>
              </w:rPr>
            </w:r>
            <w:r w:rsidR="00AD22E2">
              <w:rPr>
                <w:noProof/>
                <w:webHidden/>
              </w:rPr>
              <w:fldChar w:fldCharType="separate"/>
            </w:r>
            <w:r w:rsidR="00AD22E2">
              <w:rPr>
                <w:noProof/>
                <w:webHidden/>
              </w:rPr>
              <w:t>5</w:t>
            </w:r>
            <w:r w:rsidR="00AD22E2">
              <w:rPr>
                <w:noProof/>
                <w:webHidden/>
              </w:rPr>
              <w:fldChar w:fldCharType="end"/>
            </w:r>
          </w:hyperlink>
        </w:p>
        <w:p w14:paraId="707B451B" w14:textId="785BF1AD" w:rsidR="00AD22E2" w:rsidRDefault="00823A31">
          <w:pPr>
            <w:pStyle w:val="TM3"/>
            <w:tabs>
              <w:tab w:val="right" w:leader="dot" w:pos="9055"/>
            </w:tabs>
            <w:rPr>
              <w:noProof/>
              <w:sz w:val="22"/>
              <w:szCs w:val="22"/>
            </w:rPr>
          </w:pPr>
          <w:hyperlink w:anchor="_Toc14127197" w:history="1">
            <w:r w:rsidR="00AD22E2" w:rsidRPr="0081132F">
              <w:rPr>
                <w:rStyle w:val="Lienhypertexte"/>
                <w:noProof/>
              </w:rPr>
              <w:t>Suppression des doublons</w:t>
            </w:r>
            <w:r w:rsidR="00AD22E2">
              <w:rPr>
                <w:noProof/>
                <w:webHidden/>
              </w:rPr>
              <w:tab/>
            </w:r>
            <w:r w:rsidR="00AD22E2">
              <w:rPr>
                <w:noProof/>
                <w:webHidden/>
              </w:rPr>
              <w:fldChar w:fldCharType="begin"/>
            </w:r>
            <w:r w:rsidR="00AD22E2">
              <w:rPr>
                <w:noProof/>
                <w:webHidden/>
              </w:rPr>
              <w:instrText xml:space="preserve"> PAGEREF _Toc14127197 \h </w:instrText>
            </w:r>
            <w:r w:rsidR="00AD22E2">
              <w:rPr>
                <w:noProof/>
                <w:webHidden/>
              </w:rPr>
            </w:r>
            <w:r w:rsidR="00AD22E2">
              <w:rPr>
                <w:noProof/>
                <w:webHidden/>
              </w:rPr>
              <w:fldChar w:fldCharType="separate"/>
            </w:r>
            <w:r w:rsidR="00AD22E2">
              <w:rPr>
                <w:noProof/>
                <w:webHidden/>
              </w:rPr>
              <w:t>5</w:t>
            </w:r>
            <w:r w:rsidR="00AD22E2">
              <w:rPr>
                <w:noProof/>
                <w:webHidden/>
              </w:rPr>
              <w:fldChar w:fldCharType="end"/>
            </w:r>
          </w:hyperlink>
        </w:p>
        <w:p w14:paraId="44171F8F" w14:textId="344EBF7C" w:rsidR="00AD22E2" w:rsidRDefault="00823A31">
          <w:pPr>
            <w:pStyle w:val="TM3"/>
            <w:tabs>
              <w:tab w:val="right" w:leader="dot" w:pos="9055"/>
            </w:tabs>
            <w:rPr>
              <w:noProof/>
              <w:sz w:val="22"/>
              <w:szCs w:val="22"/>
            </w:rPr>
          </w:pPr>
          <w:hyperlink w:anchor="_Toc14127198" w:history="1">
            <w:r w:rsidR="00AD22E2" w:rsidRPr="0081132F">
              <w:rPr>
                <w:rStyle w:val="Lienhypertexte"/>
                <w:noProof/>
              </w:rPr>
              <w:t>Ajout de métadonnées pour les images</w:t>
            </w:r>
            <w:r w:rsidR="00AD22E2">
              <w:rPr>
                <w:noProof/>
                <w:webHidden/>
              </w:rPr>
              <w:tab/>
            </w:r>
            <w:r w:rsidR="00AD22E2">
              <w:rPr>
                <w:noProof/>
                <w:webHidden/>
              </w:rPr>
              <w:fldChar w:fldCharType="begin"/>
            </w:r>
            <w:r w:rsidR="00AD22E2">
              <w:rPr>
                <w:noProof/>
                <w:webHidden/>
              </w:rPr>
              <w:instrText xml:space="preserve"> PAGEREF _Toc14127198 \h </w:instrText>
            </w:r>
            <w:r w:rsidR="00AD22E2">
              <w:rPr>
                <w:noProof/>
                <w:webHidden/>
              </w:rPr>
            </w:r>
            <w:r w:rsidR="00AD22E2">
              <w:rPr>
                <w:noProof/>
                <w:webHidden/>
              </w:rPr>
              <w:fldChar w:fldCharType="separate"/>
            </w:r>
            <w:r w:rsidR="00AD22E2">
              <w:rPr>
                <w:noProof/>
                <w:webHidden/>
              </w:rPr>
              <w:t>6</w:t>
            </w:r>
            <w:r w:rsidR="00AD22E2">
              <w:rPr>
                <w:noProof/>
                <w:webHidden/>
              </w:rPr>
              <w:fldChar w:fldCharType="end"/>
            </w:r>
          </w:hyperlink>
        </w:p>
        <w:p w14:paraId="46228971" w14:textId="0AF522AB" w:rsidR="00AD22E2" w:rsidRDefault="00823A31">
          <w:pPr>
            <w:pStyle w:val="TM3"/>
            <w:tabs>
              <w:tab w:val="right" w:leader="dot" w:pos="9055"/>
            </w:tabs>
            <w:rPr>
              <w:noProof/>
              <w:sz w:val="22"/>
              <w:szCs w:val="22"/>
            </w:rPr>
          </w:pPr>
          <w:hyperlink w:anchor="_Toc14127199" w:history="1">
            <w:r w:rsidR="00AD22E2" w:rsidRPr="0081132F">
              <w:rPr>
                <w:rStyle w:val="Lienhypertexte"/>
                <w:noProof/>
              </w:rPr>
              <w:t>Suppression des images floues et potentiels biais.</w:t>
            </w:r>
            <w:r w:rsidR="00AD22E2">
              <w:rPr>
                <w:noProof/>
                <w:webHidden/>
              </w:rPr>
              <w:tab/>
            </w:r>
            <w:r w:rsidR="00AD22E2">
              <w:rPr>
                <w:noProof/>
                <w:webHidden/>
              </w:rPr>
              <w:fldChar w:fldCharType="begin"/>
            </w:r>
            <w:r w:rsidR="00AD22E2">
              <w:rPr>
                <w:noProof/>
                <w:webHidden/>
              </w:rPr>
              <w:instrText xml:space="preserve"> PAGEREF _Toc14127199 \h </w:instrText>
            </w:r>
            <w:r w:rsidR="00AD22E2">
              <w:rPr>
                <w:noProof/>
                <w:webHidden/>
              </w:rPr>
            </w:r>
            <w:r w:rsidR="00AD22E2">
              <w:rPr>
                <w:noProof/>
                <w:webHidden/>
              </w:rPr>
              <w:fldChar w:fldCharType="separate"/>
            </w:r>
            <w:r w:rsidR="00AD22E2">
              <w:rPr>
                <w:noProof/>
                <w:webHidden/>
              </w:rPr>
              <w:t>6</w:t>
            </w:r>
            <w:r w:rsidR="00AD22E2">
              <w:rPr>
                <w:noProof/>
                <w:webHidden/>
              </w:rPr>
              <w:fldChar w:fldCharType="end"/>
            </w:r>
          </w:hyperlink>
        </w:p>
        <w:p w14:paraId="35FF7B62" w14:textId="36FDD071" w:rsidR="00AD22E2" w:rsidRDefault="00823A31">
          <w:pPr>
            <w:pStyle w:val="TM1"/>
            <w:tabs>
              <w:tab w:val="right" w:leader="dot" w:pos="9055"/>
            </w:tabs>
            <w:rPr>
              <w:noProof/>
              <w:sz w:val="22"/>
              <w:szCs w:val="22"/>
            </w:rPr>
          </w:pPr>
          <w:hyperlink w:anchor="_Toc14127200" w:history="1">
            <w:r w:rsidR="00AD22E2" w:rsidRPr="0081132F">
              <w:rPr>
                <w:rStyle w:val="Lienhypertexte"/>
                <w:noProof/>
              </w:rPr>
              <w:t>Librairies Utilisés</w:t>
            </w:r>
            <w:r w:rsidR="00AD22E2">
              <w:rPr>
                <w:noProof/>
                <w:webHidden/>
              </w:rPr>
              <w:tab/>
            </w:r>
            <w:r w:rsidR="00AD22E2">
              <w:rPr>
                <w:noProof/>
                <w:webHidden/>
              </w:rPr>
              <w:fldChar w:fldCharType="begin"/>
            </w:r>
            <w:r w:rsidR="00AD22E2">
              <w:rPr>
                <w:noProof/>
                <w:webHidden/>
              </w:rPr>
              <w:instrText xml:space="preserve"> PAGEREF _Toc14127200 \h </w:instrText>
            </w:r>
            <w:r w:rsidR="00AD22E2">
              <w:rPr>
                <w:noProof/>
                <w:webHidden/>
              </w:rPr>
            </w:r>
            <w:r w:rsidR="00AD22E2">
              <w:rPr>
                <w:noProof/>
                <w:webHidden/>
              </w:rPr>
              <w:fldChar w:fldCharType="separate"/>
            </w:r>
            <w:r w:rsidR="00AD22E2">
              <w:rPr>
                <w:noProof/>
                <w:webHidden/>
              </w:rPr>
              <w:t>6</w:t>
            </w:r>
            <w:r w:rsidR="00AD22E2">
              <w:rPr>
                <w:noProof/>
                <w:webHidden/>
              </w:rPr>
              <w:fldChar w:fldCharType="end"/>
            </w:r>
          </w:hyperlink>
        </w:p>
        <w:p w14:paraId="252D3572" w14:textId="7496C1B9" w:rsidR="00AD22E2" w:rsidRDefault="00823A31">
          <w:pPr>
            <w:pStyle w:val="TM1"/>
            <w:tabs>
              <w:tab w:val="right" w:leader="dot" w:pos="9055"/>
            </w:tabs>
            <w:rPr>
              <w:noProof/>
              <w:sz w:val="22"/>
              <w:szCs w:val="22"/>
            </w:rPr>
          </w:pPr>
          <w:hyperlink w:anchor="_Toc14127201" w:history="1">
            <w:r w:rsidR="00AD22E2" w:rsidRPr="0081132F">
              <w:rPr>
                <w:rStyle w:val="Lienhypertexte"/>
                <w:noProof/>
              </w:rPr>
              <w:t>Régression Linéaire (Moore-Penrose)</w:t>
            </w:r>
            <w:r w:rsidR="00AD22E2">
              <w:rPr>
                <w:noProof/>
                <w:webHidden/>
              </w:rPr>
              <w:tab/>
            </w:r>
            <w:r w:rsidR="00AD22E2">
              <w:rPr>
                <w:noProof/>
                <w:webHidden/>
              </w:rPr>
              <w:fldChar w:fldCharType="begin"/>
            </w:r>
            <w:r w:rsidR="00AD22E2">
              <w:rPr>
                <w:noProof/>
                <w:webHidden/>
              </w:rPr>
              <w:instrText xml:space="preserve"> PAGEREF _Toc14127201 \h </w:instrText>
            </w:r>
            <w:r w:rsidR="00AD22E2">
              <w:rPr>
                <w:noProof/>
                <w:webHidden/>
              </w:rPr>
            </w:r>
            <w:r w:rsidR="00AD22E2">
              <w:rPr>
                <w:noProof/>
                <w:webHidden/>
              </w:rPr>
              <w:fldChar w:fldCharType="separate"/>
            </w:r>
            <w:r w:rsidR="00AD22E2">
              <w:rPr>
                <w:noProof/>
                <w:webHidden/>
              </w:rPr>
              <w:t>7</w:t>
            </w:r>
            <w:r w:rsidR="00AD22E2">
              <w:rPr>
                <w:noProof/>
                <w:webHidden/>
              </w:rPr>
              <w:fldChar w:fldCharType="end"/>
            </w:r>
          </w:hyperlink>
        </w:p>
        <w:p w14:paraId="52681DE5" w14:textId="021F1EB8" w:rsidR="00AD22E2" w:rsidRDefault="00823A31">
          <w:pPr>
            <w:pStyle w:val="TM2"/>
            <w:tabs>
              <w:tab w:val="right" w:leader="dot" w:pos="9055"/>
            </w:tabs>
            <w:rPr>
              <w:noProof/>
              <w:sz w:val="22"/>
              <w:szCs w:val="22"/>
            </w:rPr>
          </w:pPr>
          <w:hyperlink w:anchor="_Toc14127202" w:history="1">
            <w:r w:rsidR="00AD22E2" w:rsidRPr="0081132F">
              <w:rPr>
                <w:rStyle w:val="Lienhypertexte"/>
                <w:noProof/>
              </w:rPr>
              <w:t>Exemple d’utilisation</w:t>
            </w:r>
            <w:r w:rsidR="00AD22E2">
              <w:rPr>
                <w:noProof/>
                <w:webHidden/>
              </w:rPr>
              <w:tab/>
            </w:r>
            <w:r w:rsidR="00AD22E2">
              <w:rPr>
                <w:noProof/>
                <w:webHidden/>
              </w:rPr>
              <w:fldChar w:fldCharType="begin"/>
            </w:r>
            <w:r w:rsidR="00AD22E2">
              <w:rPr>
                <w:noProof/>
                <w:webHidden/>
              </w:rPr>
              <w:instrText xml:space="preserve"> PAGEREF _Toc14127202 \h </w:instrText>
            </w:r>
            <w:r w:rsidR="00AD22E2">
              <w:rPr>
                <w:noProof/>
                <w:webHidden/>
              </w:rPr>
            </w:r>
            <w:r w:rsidR="00AD22E2">
              <w:rPr>
                <w:noProof/>
                <w:webHidden/>
              </w:rPr>
              <w:fldChar w:fldCharType="separate"/>
            </w:r>
            <w:r w:rsidR="00AD22E2">
              <w:rPr>
                <w:noProof/>
                <w:webHidden/>
              </w:rPr>
              <w:t>7</w:t>
            </w:r>
            <w:r w:rsidR="00AD22E2">
              <w:rPr>
                <w:noProof/>
                <w:webHidden/>
              </w:rPr>
              <w:fldChar w:fldCharType="end"/>
            </w:r>
          </w:hyperlink>
        </w:p>
        <w:p w14:paraId="7F4FBEF7" w14:textId="54DBDA44" w:rsidR="00AD22E2" w:rsidRDefault="00823A31">
          <w:pPr>
            <w:pStyle w:val="TM2"/>
            <w:tabs>
              <w:tab w:val="right" w:leader="dot" w:pos="9055"/>
            </w:tabs>
            <w:rPr>
              <w:noProof/>
              <w:sz w:val="22"/>
              <w:szCs w:val="22"/>
            </w:rPr>
          </w:pPr>
          <w:hyperlink w:anchor="_Toc14127203" w:history="1">
            <w:r w:rsidR="00AD22E2" w:rsidRPr="0081132F">
              <w:rPr>
                <w:rStyle w:val="Lienhypertexte"/>
                <w:noProof/>
              </w:rPr>
              <w:t>Entrainement</w:t>
            </w:r>
            <w:r w:rsidR="00AD22E2">
              <w:rPr>
                <w:noProof/>
                <w:webHidden/>
              </w:rPr>
              <w:tab/>
            </w:r>
            <w:r w:rsidR="00AD22E2">
              <w:rPr>
                <w:noProof/>
                <w:webHidden/>
              </w:rPr>
              <w:fldChar w:fldCharType="begin"/>
            </w:r>
            <w:r w:rsidR="00AD22E2">
              <w:rPr>
                <w:noProof/>
                <w:webHidden/>
              </w:rPr>
              <w:instrText xml:space="preserve"> PAGEREF _Toc14127203 \h </w:instrText>
            </w:r>
            <w:r w:rsidR="00AD22E2">
              <w:rPr>
                <w:noProof/>
                <w:webHidden/>
              </w:rPr>
            </w:r>
            <w:r w:rsidR="00AD22E2">
              <w:rPr>
                <w:noProof/>
                <w:webHidden/>
              </w:rPr>
              <w:fldChar w:fldCharType="separate"/>
            </w:r>
            <w:r w:rsidR="00AD22E2">
              <w:rPr>
                <w:noProof/>
                <w:webHidden/>
              </w:rPr>
              <w:t>7</w:t>
            </w:r>
            <w:r w:rsidR="00AD22E2">
              <w:rPr>
                <w:noProof/>
                <w:webHidden/>
              </w:rPr>
              <w:fldChar w:fldCharType="end"/>
            </w:r>
          </w:hyperlink>
        </w:p>
        <w:p w14:paraId="315E15B3" w14:textId="100DEAD7" w:rsidR="00AD22E2" w:rsidRDefault="00823A31">
          <w:pPr>
            <w:pStyle w:val="TM2"/>
            <w:tabs>
              <w:tab w:val="right" w:leader="dot" w:pos="9055"/>
            </w:tabs>
            <w:rPr>
              <w:noProof/>
              <w:sz w:val="22"/>
              <w:szCs w:val="22"/>
            </w:rPr>
          </w:pPr>
          <w:hyperlink w:anchor="_Toc14127204" w:history="1">
            <w:r w:rsidR="00AD22E2" w:rsidRPr="0081132F">
              <w:rPr>
                <w:rStyle w:val="Lienhypertexte"/>
                <w:noProof/>
              </w:rPr>
              <w:t>Prédiction</w:t>
            </w:r>
            <w:r w:rsidR="00AD22E2">
              <w:rPr>
                <w:noProof/>
                <w:webHidden/>
              </w:rPr>
              <w:tab/>
            </w:r>
            <w:r w:rsidR="00AD22E2">
              <w:rPr>
                <w:noProof/>
                <w:webHidden/>
              </w:rPr>
              <w:fldChar w:fldCharType="begin"/>
            </w:r>
            <w:r w:rsidR="00AD22E2">
              <w:rPr>
                <w:noProof/>
                <w:webHidden/>
              </w:rPr>
              <w:instrText xml:space="preserve"> PAGEREF _Toc14127204 \h </w:instrText>
            </w:r>
            <w:r w:rsidR="00AD22E2">
              <w:rPr>
                <w:noProof/>
                <w:webHidden/>
              </w:rPr>
            </w:r>
            <w:r w:rsidR="00AD22E2">
              <w:rPr>
                <w:noProof/>
                <w:webHidden/>
              </w:rPr>
              <w:fldChar w:fldCharType="separate"/>
            </w:r>
            <w:r w:rsidR="00AD22E2">
              <w:rPr>
                <w:noProof/>
                <w:webHidden/>
              </w:rPr>
              <w:t>7</w:t>
            </w:r>
            <w:r w:rsidR="00AD22E2">
              <w:rPr>
                <w:noProof/>
                <w:webHidden/>
              </w:rPr>
              <w:fldChar w:fldCharType="end"/>
            </w:r>
          </w:hyperlink>
        </w:p>
        <w:p w14:paraId="01733332" w14:textId="525F02B0" w:rsidR="00AD22E2" w:rsidRDefault="00823A31">
          <w:pPr>
            <w:pStyle w:val="TM2"/>
            <w:tabs>
              <w:tab w:val="right" w:leader="dot" w:pos="9055"/>
            </w:tabs>
            <w:rPr>
              <w:noProof/>
              <w:sz w:val="22"/>
              <w:szCs w:val="22"/>
            </w:rPr>
          </w:pPr>
          <w:hyperlink w:anchor="_Toc14127205" w:history="1">
            <w:r w:rsidR="00AD22E2" w:rsidRPr="0081132F">
              <w:rPr>
                <w:rStyle w:val="Lienhypertexte"/>
                <w:noProof/>
              </w:rPr>
              <w:t>Problèmes rencontrés</w:t>
            </w:r>
            <w:r w:rsidR="00AD22E2">
              <w:rPr>
                <w:noProof/>
                <w:webHidden/>
              </w:rPr>
              <w:tab/>
            </w:r>
            <w:r w:rsidR="00AD22E2">
              <w:rPr>
                <w:noProof/>
                <w:webHidden/>
              </w:rPr>
              <w:fldChar w:fldCharType="begin"/>
            </w:r>
            <w:r w:rsidR="00AD22E2">
              <w:rPr>
                <w:noProof/>
                <w:webHidden/>
              </w:rPr>
              <w:instrText xml:space="preserve"> PAGEREF _Toc14127205 \h </w:instrText>
            </w:r>
            <w:r w:rsidR="00AD22E2">
              <w:rPr>
                <w:noProof/>
                <w:webHidden/>
              </w:rPr>
            </w:r>
            <w:r w:rsidR="00AD22E2">
              <w:rPr>
                <w:noProof/>
                <w:webHidden/>
              </w:rPr>
              <w:fldChar w:fldCharType="separate"/>
            </w:r>
            <w:r w:rsidR="00AD22E2">
              <w:rPr>
                <w:noProof/>
                <w:webHidden/>
              </w:rPr>
              <w:t>7</w:t>
            </w:r>
            <w:r w:rsidR="00AD22E2">
              <w:rPr>
                <w:noProof/>
                <w:webHidden/>
              </w:rPr>
              <w:fldChar w:fldCharType="end"/>
            </w:r>
          </w:hyperlink>
        </w:p>
        <w:p w14:paraId="3B7FBD5C" w14:textId="286575DC" w:rsidR="00AD22E2" w:rsidRDefault="00823A31">
          <w:pPr>
            <w:pStyle w:val="TM2"/>
            <w:tabs>
              <w:tab w:val="right" w:leader="dot" w:pos="9055"/>
            </w:tabs>
            <w:rPr>
              <w:noProof/>
              <w:sz w:val="22"/>
              <w:szCs w:val="22"/>
            </w:rPr>
          </w:pPr>
          <w:hyperlink w:anchor="_Toc14127206" w:history="1">
            <w:r w:rsidR="00AD22E2" w:rsidRPr="0081132F">
              <w:rPr>
                <w:rStyle w:val="Lienhypertexte"/>
                <w:noProof/>
              </w:rPr>
              <w:t>Sauvegarde des poids et Chargement</w:t>
            </w:r>
            <w:r w:rsidR="00AD22E2">
              <w:rPr>
                <w:noProof/>
                <w:webHidden/>
              </w:rPr>
              <w:tab/>
            </w:r>
            <w:r w:rsidR="00AD22E2">
              <w:rPr>
                <w:noProof/>
                <w:webHidden/>
              </w:rPr>
              <w:fldChar w:fldCharType="begin"/>
            </w:r>
            <w:r w:rsidR="00AD22E2">
              <w:rPr>
                <w:noProof/>
                <w:webHidden/>
              </w:rPr>
              <w:instrText xml:space="preserve"> PAGEREF _Toc14127206 \h </w:instrText>
            </w:r>
            <w:r w:rsidR="00AD22E2">
              <w:rPr>
                <w:noProof/>
                <w:webHidden/>
              </w:rPr>
            </w:r>
            <w:r w:rsidR="00AD22E2">
              <w:rPr>
                <w:noProof/>
                <w:webHidden/>
              </w:rPr>
              <w:fldChar w:fldCharType="separate"/>
            </w:r>
            <w:r w:rsidR="00AD22E2">
              <w:rPr>
                <w:noProof/>
                <w:webHidden/>
              </w:rPr>
              <w:t>8</w:t>
            </w:r>
            <w:r w:rsidR="00AD22E2">
              <w:rPr>
                <w:noProof/>
                <w:webHidden/>
              </w:rPr>
              <w:fldChar w:fldCharType="end"/>
            </w:r>
          </w:hyperlink>
        </w:p>
        <w:p w14:paraId="2E90551B" w14:textId="5643C690" w:rsidR="00AD22E2" w:rsidRDefault="00823A31">
          <w:pPr>
            <w:pStyle w:val="TM2"/>
            <w:tabs>
              <w:tab w:val="right" w:leader="dot" w:pos="9055"/>
            </w:tabs>
            <w:rPr>
              <w:noProof/>
              <w:sz w:val="22"/>
              <w:szCs w:val="22"/>
            </w:rPr>
          </w:pPr>
          <w:hyperlink w:anchor="_Toc14127207" w:history="1">
            <w:r w:rsidR="00AD22E2" w:rsidRPr="0081132F">
              <w:rPr>
                <w:rStyle w:val="Lienhypertexte"/>
                <w:noProof/>
              </w:rPr>
              <w:t>Résultats</w:t>
            </w:r>
            <w:r w:rsidR="00AD22E2">
              <w:rPr>
                <w:noProof/>
                <w:webHidden/>
              </w:rPr>
              <w:tab/>
            </w:r>
            <w:r w:rsidR="00AD22E2">
              <w:rPr>
                <w:noProof/>
                <w:webHidden/>
              </w:rPr>
              <w:fldChar w:fldCharType="begin"/>
            </w:r>
            <w:r w:rsidR="00AD22E2">
              <w:rPr>
                <w:noProof/>
                <w:webHidden/>
              </w:rPr>
              <w:instrText xml:space="preserve"> PAGEREF _Toc14127207 \h </w:instrText>
            </w:r>
            <w:r w:rsidR="00AD22E2">
              <w:rPr>
                <w:noProof/>
                <w:webHidden/>
              </w:rPr>
            </w:r>
            <w:r w:rsidR="00AD22E2">
              <w:rPr>
                <w:noProof/>
                <w:webHidden/>
              </w:rPr>
              <w:fldChar w:fldCharType="separate"/>
            </w:r>
            <w:r w:rsidR="00AD22E2">
              <w:rPr>
                <w:noProof/>
                <w:webHidden/>
              </w:rPr>
              <w:t>8</w:t>
            </w:r>
            <w:r w:rsidR="00AD22E2">
              <w:rPr>
                <w:noProof/>
                <w:webHidden/>
              </w:rPr>
              <w:fldChar w:fldCharType="end"/>
            </w:r>
          </w:hyperlink>
        </w:p>
        <w:p w14:paraId="721DB436" w14:textId="560564C4" w:rsidR="00AD22E2" w:rsidRDefault="00823A31">
          <w:pPr>
            <w:pStyle w:val="TM1"/>
            <w:tabs>
              <w:tab w:val="right" w:leader="dot" w:pos="9055"/>
            </w:tabs>
            <w:rPr>
              <w:noProof/>
              <w:sz w:val="22"/>
              <w:szCs w:val="22"/>
            </w:rPr>
          </w:pPr>
          <w:hyperlink w:anchor="_Toc14127208" w:history="1">
            <w:r w:rsidR="00AD22E2" w:rsidRPr="0081132F">
              <w:rPr>
                <w:rStyle w:val="Lienhypertexte"/>
                <w:noProof/>
              </w:rPr>
              <w:t>Classification Linéaire (Perceptron de Rosenblatt)</w:t>
            </w:r>
            <w:r w:rsidR="00AD22E2">
              <w:rPr>
                <w:noProof/>
                <w:webHidden/>
              </w:rPr>
              <w:tab/>
            </w:r>
            <w:r w:rsidR="00AD22E2">
              <w:rPr>
                <w:noProof/>
                <w:webHidden/>
              </w:rPr>
              <w:fldChar w:fldCharType="begin"/>
            </w:r>
            <w:r w:rsidR="00AD22E2">
              <w:rPr>
                <w:noProof/>
                <w:webHidden/>
              </w:rPr>
              <w:instrText xml:space="preserve"> PAGEREF _Toc14127208 \h </w:instrText>
            </w:r>
            <w:r w:rsidR="00AD22E2">
              <w:rPr>
                <w:noProof/>
                <w:webHidden/>
              </w:rPr>
            </w:r>
            <w:r w:rsidR="00AD22E2">
              <w:rPr>
                <w:noProof/>
                <w:webHidden/>
              </w:rPr>
              <w:fldChar w:fldCharType="separate"/>
            </w:r>
            <w:r w:rsidR="00AD22E2">
              <w:rPr>
                <w:noProof/>
                <w:webHidden/>
              </w:rPr>
              <w:t>8</w:t>
            </w:r>
            <w:r w:rsidR="00AD22E2">
              <w:rPr>
                <w:noProof/>
                <w:webHidden/>
              </w:rPr>
              <w:fldChar w:fldCharType="end"/>
            </w:r>
          </w:hyperlink>
        </w:p>
        <w:p w14:paraId="78977FCA" w14:textId="3A12FDD9" w:rsidR="00AD22E2" w:rsidRDefault="00823A31">
          <w:pPr>
            <w:pStyle w:val="TM2"/>
            <w:tabs>
              <w:tab w:val="right" w:leader="dot" w:pos="9055"/>
            </w:tabs>
            <w:rPr>
              <w:noProof/>
              <w:sz w:val="22"/>
              <w:szCs w:val="22"/>
            </w:rPr>
          </w:pPr>
          <w:hyperlink w:anchor="_Toc14127209" w:history="1">
            <w:r w:rsidR="00AD22E2" w:rsidRPr="0081132F">
              <w:rPr>
                <w:rStyle w:val="Lienhypertexte"/>
                <w:noProof/>
              </w:rPr>
              <w:t>Exemple d’utilisation</w:t>
            </w:r>
            <w:r w:rsidR="00AD22E2">
              <w:rPr>
                <w:noProof/>
                <w:webHidden/>
              </w:rPr>
              <w:tab/>
            </w:r>
            <w:r w:rsidR="00AD22E2">
              <w:rPr>
                <w:noProof/>
                <w:webHidden/>
              </w:rPr>
              <w:fldChar w:fldCharType="begin"/>
            </w:r>
            <w:r w:rsidR="00AD22E2">
              <w:rPr>
                <w:noProof/>
                <w:webHidden/>
              </w:rPr>
              <w:instrText xml:space="preserve"> PAGEREF _Toc14127209 \h </w:instrText>
            </w:r>
            <w:r w:rsidR="00AD22E2">
              <w:rPr>
                <w:noProof/>
                <w:webHidden/>
              </w:rPr>
            </w:r>
            <w:r w:rsidR="00AD22E2">
              <w:rPr>
                <w:noProof/>
                <w:webHidden/>
              </w:rPr>
              <w:fldChar w:fldCharType="separate"/>
            </w:r>
            <w:r w:rsidR="00AD22E2">
              <w:rPr>
                <w:noProof/>
                <w:webHidden/>
              </w:rPr>
              <w:t>9</w:t>
            </w:r>
            <w:r w:rsidR="00AD22E2">
              <w:rPr>
                <w:noProof/>
                <w:webHidden/>
              </w:rPr>
              <w:fldChar w:fldCharType="end"/>
            </w:r>
          </w:hyperlink>
        </w:p>
        <w:p w14:paraId="670E521B" w14:textId="2A5BD1C5" w:rsidR="00AD22E2" w:rsidRDefault="00823A31">
          <w:pPr>
            <w:pStyle w:val="TM2"/>
            <w:tabs>
              <w:tab w:val="right" w:leader="dot" w:pos="9055"/>
            </w:tabs>
            <w:rPr>
              <w:noProof/>
              <w:sz w:val="22"/>
              <w:szCs w:val="22"/>
            </w:rPr>
          </w:pPr>
          <w:hyperlink w:anchor="_Toc14127210" w:history="1">
            <w:r w:rsidR="00AD22E2" w:rsidRPr="0081132F">
              <w:rPr>
                <w:rStyle w:val="Lienhypertexte"/>
                <w:noProof/>
              </w:rPr>
              <w:t>Entrainement</w:t>
            </w:r>
            <w:r w:rsidR="00AD22E2">
              <w:rPr>
                <w:noProof/>
                <w:webHidden/>
              </w:rPr>
              <w:tab/>
            </w:r>
            <w:r w:rsidR="00AD22E2">
              <w:rPr>
                <w:noProof/>
                <w:webHidden/>
              </w:rPr>
              <w:fldChar w:fldCharType="begin"/>
            </w:r>
            <w:r w:rsidR="00AD22E2">
              <w:rPr>
                <w:noProof/>
                <w:webHidden/>
              </w:rPr>
              <w:instrText xml:space="preserve"> PAGEREF _Toc14127210 \h </w:instrText>
            </w:r>
            <w:r w:rsidR="00AD22E2">
              <w:rPr>
                <w:noProof/>
                <w:webHidden/>
              </w:rPr>
            </w:r>
            <w:r w:rsidR="00AD22E2">
              <w:rPr>
                <w:noProof/>
                <w:webHidden/>
              </w:rPr>
              <w:fldChar w:fldCharType="separate"/>
            </w:r>
            <w:r w:rsidR="00AD22E2">
              <w:rPr>
                <w:noProof/>
                <w:webHidden/>
              </w:rPr>
              <w:t>9</w:t>
            </w:r>
            <w:r w:rsidR="00AD22E2">
              <w:rPr>
                <w:noProof/>
                <w:webHidden/>
              </w:rPr>
              <w:fldChar w:fldCharType="end"/>
            </w:r>
          </w:hyperlink>
        </w:p>
        <w:p w14:paraId="2B70BB0A" w14:textId="44B4192F" w:rsidR="00AD22E2" w:rsidRDefault="00823A31">
          <w:pPr>
            <w:pStyle w:val="TM2"/>
            <w:tabs>
              <w:tab w:val="right" w:leader="dot" w:pos="9055"/>
            </w:tabs>
            <w:rPr>
              <w:noProof/>
              <w:sz w:val="22"/>
              <w:szCs w:val="22"/>
            </w:rPr>
          </w:pPr>
          <w:hyperlink w:anchor="_Toc14127211" w:history="1">
            <w:r w:rsidR="00AD22E2" w:rsidRPr="0081132F">
              <w:rPr>
                <w:rStyle w:val="Lienhypertexte"/>
                <w:noProof/>
              </w:rPr>
              <w:t>Prédiction</w:t>
            </w:r>
            <w:r w:rsidR="00AD22E2">
              <w:rPr>
                <w:noProof/>
                <w:webHidden/>
              </w:rPr>
              <w:tab/>
            </w:r>
            <w:r w:rsidR="00AD22E2">
              <w:rPr>
                <w:noProof/>
                <w:webHidden/>
              </w:rPr>
              <w:fldChar w:fldCharType="begin"/>
            </w:r>
            <w:r w:rsidR="00AD22E2">
              <w:rPr>
                <w:noProof/>
                <w:webHidden/>
              </w:rPr>
              <w:instrText xml:space="preserve"> PAGEREF _Toc14127211 \h </w:instrText>
            </w:r>
            <w:r w:rsidR="00AD22E2">
              <w:rPr>
                <w:noProof/>
                <w:webHidden/>
              </w:rPr>
            </w:r>
            <w:r w:rsidR="00AD22E2">
              <w:rPr>
                <w:noProof/>
                <w:webHidden/>
              </w:rPr>
              <w:fldChar w:fldCharType="separate"/>
            </w:r>
            <w:r w:rsidR="00AD22E2">
              <w:rPr>
                <w:noProof/>
                <w:webHidden/>
              </w:rPr>
              <w:t>9</w:t>
            </w:r>
            <w:r w:rsidR="00AD22E2">
              <w:rPr>
                <w:noProof/>
                <w:webHidden/>
              </w:rPr>
              <w:fldChar w:fldCharType="end"/>
            </w:r>
          </w:hyperlink>
        </w:p>
        <w:p w14:paraId="1EC43152" w14:textId="526C9DE2" w:rsidR="00AD22E2" w:rsidRDefault="00823A31">
          <w:pPr>
            <w:pStyle w:val="TM1"/>
            <w:tabs>
              <w:tab w:val="right" w:leader="dot" w:pos="9055"/>
            </w:tabs>
            <w:rPr>
              <w:noProof/>
              <w:sz w:val="22"/>
              <w:szCs w:val="22"/>
            </w:rPr>
          </w:pPr>
          <w:hyperlink w:anchor="_Toc14127212" w:history="1">
            <w:r w:rsidR="00AD22E2" w:rsidRPr="0081132F">
              <w:rPr>
                <w:rStyle w:val="Lienhypertexte"/>
                <w:noProof/>
              </w:rPr>
              <w:t>Perceptron Multicouches</w:t>
            </w:r>
            <w:r w:rsidR="00AD22E2">
              <w:rPr>
                <w:noProof/>
                <w:webHidden/>
              </w:rPr>
              <w:tab/>
            </w:r>
            <w:r w:rsidR="00AD22E2">
              <w:rPr>
                <w:noProof/>
                <w:webHidden/>
              </w:rPr>
              <w:fldChar w:fldCharType="begin"/>
            </w:r>
            <w:r w:rsidR="00AD22E2">
              <w:rPr>
                <w:noProof/>
                <w:webHidden/>
              </w:rPr>
              <w:instrText xml:space="preserve"> PAGEREF _Toc14127212 \h </w:instrText>
            </w:r>
            <w:r w:rsidR="00AD22E2">
              <w:rPr>
                <w:noProof/>
                <w:webHidden/>
              </w:rPr>
            </w:r>
            <w:r w:rsidR="00AD22E2">
              <w:rPr>
                <w:noProof/>
                <w:webHidden/>
              </w:rPr>
              <w:fldChar w:fldCharType="separate"/>
            </w:r>
            <w:r w:rsidR="00AD22E2">
              <w:rPr>
                <w:noProof/>
                <w:webHidden/>
              </w:rPr>
              <w:t>9</w:t>
            </w:r>
            <w:r w:rsidR="00AD22E2">
              <w:rPr>
                <w:noProof/>
                <w:webHidden/>
              </w:rPr>
              <w:fldChar w:fldCharType="end"/>
            </w:r>
          </w:hyperlink>
        </w:p>
        <w:p w14:paraId="67A4E397" w14:textId="17C28374" w:rsidR="00AD22E2" w:rsidRDefault="00823A31">
          <w:pPr>
            <w:pStyle w:val="TM2"/>
            <w:tabs>
              <w:tab w:val="right" w:leader="dot" w:pos="9055"/>
            </w:tabs>
            <w:rPr>
              <w:noProof/>
              <w:sz w:val="22"/>
              <w:szCs w:val="22"/>
            </w:rPr>
          </w:pPr>
          <w:hyperlink w:anchor="_Toc14127213" w:history="1">
            <w:r w:rsidR="00AD22E2" w:rsidRPr="0081132F">
              <w:rPr>
                <w:rStyle w:val="Lienhypertexte"/>
                <w:noProof/>
              </w:rPr>
              <w:t>Fonction d’activation</w:t>
            </w:r>
            <w:r w:rsidR="00AD22E2">
              <w:rPr>
                <w:noProof/>
                <w:webHidden/>
              </w:rPr>
              <w:tab/>
            </w:r>
            <w:r w:rsidR="00AD22E2">
              <w:rPr>
                <w:noProof/>
                <w:webHidden/>
              </w:rPr>
              <w:fldChar w:fldCharType="begin"/>
            </w:r>
            <w:r w:rsidR="00AD22E2">
              <w:rPr>
                <w:noProof/>
                <w:webHidden/>
              </w:rPr>
              <w:instrText xml:space="preserve"> PAGEREF _Toc14127213 \h </w:instrText>
            </w:r>
            <w:r w:rsidR="00AD22E2">
              <w:rPr>
                <w:noProof/>
                <w:webHidden/>
              </w:rPr>
            </w:r>
            <w:r w:rsidR="00AD22E2">
              <w:rPr>
                <w:noProof/>
                <w:webHidden/>
              </w:rPr>
              <w:fldChar w:fldCharType="separate"/>
            </w:r>
            <w:r w:rsidR="00AD22E2">
              <w:rPr>
                <w:noProof/>
                <w:webHidden/>
              </w:rPr>
              <w:t>10</w:t>
            </w:r>
            <w:r w:rsidR="00AD22E2">
              <w:rPr>
                <w:noProof/>
                <w:webHidden/>
              </w:rPr>
              <w:fldChar w:fldCharType="end"/>
            </w:r>
          </w:hyperlink>
        </w:p>
        <w:p w14:paraId="3BBBF8AA" w14:textId="4B53C538" w:rsidR="00AD22E2" w:rsidRDefault="00823A31">
          <w:pPr>
            <w:pStyle w:val="TM2"/>
            <w:tabs>
              <w:tab w:val="right" w:leader="dot" w:pos="9055"/>
            </w:tabs>
            <w:rPr>
              <w:noProof/>
              <w:sz w:val="22"/>
              <w:szCs w:val="22"/>
            </w:rPr>
          </w:pPr>
          <w:hyperlink w:anchor="_Toc14127214" w:history="1">
            <w:r w:rsidR="00AD22E2" w:rsidRPr="0081132F">
              <w:rPr>
                <w:rStyle w:val="Lienhypertexte"/>
                <w:noProof/>
              </w:rPr>
              <w:t>Structure du PMC</w:t>
            </w:r>
            <w:r w:rsidR="00AD22E2">
              <w:rPr>
                <w:noProof/>
                <w:webHidden/>
              </w:rPr>
              <w:tab/>
            </w:r>
            <w:r w:rsidR="00AD22E2">
              <w:rPr>
                <w:noProof/>
                <w:webHidden/>
              </w:rPr>
              <w:fldChar w:fldCharType="begin"/>
            </w:r>
            <w:r w:rsidR="00AD22E2">
              <w:rPr>
                <w:noProof/>
                <w:webHidden/>
              </w:rPr>
              <w:instrText xml:space="preserve"> PAGEREF _Toc14127214 \h </w:instrText>
            </w:r>
            <w:r w:rsidR="00AD22E2">
              <w:rPr>
                <w:noProof/>
                <w:webHidden/>
              </w:rPr>
            </w:r>
            <w:r w:rsidR="00AD22E2">
              <w:rPr>
                <w:noProof/>
                <w:webHidden/>
              </w:rPr>
              <w:fldChar w:fldCharType="separate"/>
            </w:r>
            <w:r w:rsidR="00AD22E2">
              <w:rPr>
                <w:noProof/>
                <w:webHidden/>
              </w:rPr>
              <w:t>10</w:t>
            </w:r>
            <w:r w:rsidR="00AD22E2">
              <w:rPr>
                <w:noProof/>
                <w:webHidden/>
              </w:rPr>
              <w:fldChar w:fldCharType="end"/>
            </w:r>
          </w:hyperlink>
        </w:p>
        <w:p w14:paraId="353F5F4F" w14:textId="7721FB5B" w:rsidR="00AD22E2" w:rsidRDefault="00823A31">
          <w:pPr>
            <w:pStyle w:val="TM3"/>
            <w:tabs>
              <w:tab w:val="right" w:leader="dot" w:pos="9055"/>
            </w:tabs>
            <w:rPr>
              <w:noProof/>
              <w:sz w:val="22"/>
              <w:szCs w:val="22"/>
            </w:rPr>
          </w:pPr>
          <w:hyperlink w:anchor="_Toc14127215" w:history="1">
            <w:r w:rsidR="00AD22E2" w:rsidRPr="0081132F">
              <w:rPr>
                <w:rStyle w:val="Lienhypertexte"/>
                <w:noProof/>
              </w:rPr>
              <w:t>Structure de données du PMC</w:t>
            </w:r>
            <w:r w:rsidR="00AD22E2">
              <w:rPr>
                <w:noProof/>
                <w:webHidden/>
              </w:rPr>
              <w:tab/>
            </w:r>
            <w:r w:rsidR="00AD22E2">
              <w:rPr>
                <w:noProof/>
                <w:webHidden/>
              </w:rPr>
              <w:fldChar w:fldCharType="begin"/>
            </w:r>
            <w:r w:rsidR="00AD22E2">
              <w:rPr>
                <w:noProof/>
                <w:webHidden/>
              </w:rPr>
              <w:instrText xml:space="preserve"> PAGEREF _Toc14127215 \h </w:instrText>
            </w:r>
            <w:r w:rsidR="00AD22E2">
              <w:rPr>
                <w:noProof/>
                <w:webHidden/>
              </w:rPr>
            </w:r>
            <w:r w:rsidR="00AD22E2">
              <w:rPr>
                <w:noProof/>
                <w:webHidden/>
              </w:rPr>
              <w:fldChar w:fldCharType="separate"/>
            </w:r>
            <w:r w:rsidR="00AD22E2">
              <w:rPr>
                <w:noProof/>
                <w:webHidden/>
              </w:rPr>
              <w:t>10</w:t>
            </w:r>
            <w:r w:rsidR="00AD22E2">
              <w:rPr>
                <w:noProof/>
                <w:webHidden/>
              </w:rPr>
              <w:fldChar w:fldCharType="end"/>
            </w:r>
          </w:hyperlink>
        </w:p>
        <w:p w14:paraId="5B383376" w14:textId="67B21A19" w:rsidR="00AD22E2" w:rsidRDefault="00823A31">
          <w:pPr>
            <w:pStyle w:val="TM2"/>
            <w:tabs>
              <w:tab w:val="right" w:leader="dot" w:pos="9055"/>
            </w:tabs>
            <w:rPr>
              <w:noProof/>
              <w:sz w:val="22"/>
              <w:szCs w:val="22"/>
            </w:rPr>
          </w:pPr>
          <w:hyperlink w:anchor="_Toc14127216" w:history="1">
            <w:r w:rsidR="00AD22E2" w:rsidRPr="0081132F">
              <w:rPr>
                <w:rStyle w:val="Lienhypertexte"/>
                <w:noProof/>
              </w:rPr>
              <w:t>Entrainement</w:t>
            </w:r>
            <w:r w:rsidR="00AD22E2">
              <w:rPr>
                <w:noProof/>
                <w:webHidden/>
              </w:rPr>
              <w:tab/>
            </w:r>
            <w:r w:rsidR="00AD22E2">
              <w:rPr>
                <w:noProof/>
                <w:webHidden/>
              </w:rPr>
              <w:fldChar w:fldCharType="begin"/>
            </w:r>
            <w:r w:rsidR="00AD22E2">
              <w:rPr>
                <w:noProof/>
                <w:webHidden/>
              </w:rPr>
              <w:instrText xml:space="preserve"> PAGEREF _Toc14127216 \h </w:instrText>
            </w:r>
            <w:r w:rsidR="00AD22E2">
              <w:rPr>
                <w:noProof/>
                <w:webHidden/>
              </w:rPr>
            </w:r>
            <w:r w:rsidR="00AD22E2">
              <w:rPr>
                <w:noProof/>
                <w:webHidden/>
              </w:rPr>
              <w:fldChar w:fldCharType="separate"/>
            </w:r>
            <w:r w:rsidR="00AD22E2">
              <w:rPr>
                <w:noProof/>
                <w:webHidden/>
              </w:rPr>
              <w:t>11</w:t>
            </w:r>
            <w:r w:rsidR="00AD22E2">
              <w:rPr>
                <w:noProof/>
                <w:webHidden/>
              </w:rPr>
              <w:fldChar w:fldCharType="end"/>
            </w:r>
          </w:hyperlink>
        </w:p>
        <w:p w14:paraId="161B26F0" w14:textId="242B06B7" w:rsidR="00AD22E2" w:rsidRDefault="00823A31">
          <w:pPr>
            <w:pStyle w:val="TM3"/>
            <w:tabs>
              <w:tab w:val="right" w:leader="dot" w:pos="9055"/>
            </w:tabs>
            <w:rPr>
              <w:noProof/>
              <w:sz w:val="22"/>
              <w:szCs w:val="22"/>
            </w:rPr>
          </w:pPr>
          <w:hyperlink w:anchor="_Toc14127217" w:history="1">
            <w:r w:rsidR="00AD22E2" w:rsidRPr="0081132F">
              <w:rPr>
                <w:rStyle w:val="Lienhypertexte"/>
                <w:noProof/>
              </w:rPr>
              <w:t>Propagation du gradient</w:t>
            </w:r>
            <w:r w:rsidR="00AD22E2">
              <w:rPr>
                <w:noProof/>
                <w:webHidden/>
              </w:rPr>
              <w:tab/>
            </w:r>
            <w:r w:rsidR="00AD22E2">
              <w:rPr>
                <w:noProof/>
                <w:webHidden/>
              </w:rPr>
              <w:fldChar w:fldCharType="begin"/>
            </w:r>
            <w:r w:rsidR="00AD22E2">
              <w:rPr>
                <w:noProof/>
                <w:webHidden/>
              </w:rPr>
              <w:instrText xml:space="preserve"> PAGEREF _Toc14127217 \h </w:instrText>
            </w:r>
            <w:r w:rsidR="00AD22E2">
              <w:rPr>
                <w:noProof/>
                <w:webHidden/>
              </w:rPr>
            </w:r>
            <w:r w:rsidR="00AD22E2">
              <w:rPr>
                <w:noProof/>
                <w:webHidden/>
              </w:rPr>
              <w:fldChar w:fldCharType="separate"/>
            </w:r>
            <w:r w:rsidR="00AD22E2">
              <w:rPr>
                <w:noProof/>
                <w:webHidden/>
              </w:rPr>
              <w:t>11</w:t>
            </w:r>
            <w:r w:rsidR="00AD22E2">
              <w:rPr>
                <w:noProof/>
                <w:webHidden/>
              </w:rPr>
              <w:fldChar w:fldCharType="end"/>
            </w:r>
          </w:hyperlink>
        </w:p>
        <w:p w14:paraId="2AB17C56" w14:textId="46FE543E" w:rsidR="00AD22E2" w:rsidRDefault="00823A31">
          <w:pPr>
            <w:pStyle w:val="TM3"/>
            <w:tabs>
              <w:tab w:val="right" w:leader="dot" w:pos="9055"/>
            </w:tabs>
            <w:rPr>
              <w:noProof/>
              <w:sz w:val="22"/>
              <w:szCs w:val="22"/>
            </w:rPr>
          </w:pPr>
          <w:hyperlink w:anchor="_Toc14127218" w:history="1">
            <w:r w:rsidR="00AD22E2" w:rsidRPr="0081132F">
              <w:rPr>
                <w:rStyle w:val="Lienhypertexte"/>
                <w:noProof/>
              </w:rPr>
              <w:t>Rétropropagation du gradient</w:t>
            </w:r>
            <w:r w:rsidR="00AD22E2">
              <w:rPr>
                <w:noProof/>
                <w:webHidden/>
              </w:rPr>
              <w:tab/>
            </w:r>
            <w:r w:rsidR="00AD22E2">
              <w:rPr>
                <w:noProof/>
                <w:webHidden/>
              </w:rPr>
              <w:fldChar w:fldCharType="begin"/>
            </w:r>
            <w:r w:rsidR="00AD22E2">
              <w:rPr>
                <w:noProof/>
                <w:webHidden/>
              </w:rPr>
              <w:instrText xml:space="preserve"> PAGEREF _Toc14127218 \h </w:instrText>
            </w:r>
            <w:r w:rsidR="00AD22E2">
              <w:rPr>
                <w:noProof/>
                <w:webHidden/>
              </w:rPr>
            </w:r>
            <w:r w:rsidR="00AD22E2">
              <w:rPr>
                <w:noProof/>
                <w:webHidden/>
              </w:rPr>
              <w:fldChar w:fldCharType="separate"/>
            </w:r>
            <w:r w:rsidR="00AD22E2">
              <w:rPr>
                <w:noProof/>
                <w:webHidden/>
              </w:rPr>
              <w:t>12</w:t>
            </w:r>
            <w:r w:rsidR="00AD22E2">
              <w:rPr>
                <w:noProof/>
                <w:webHidden/>
              </w:rPr>
              <w:fldChar w:fldCharType="end"/>
            </w:r>
          </w:hyperlink>
        </w:p>
        <w:p w14:paraId="75FBBD17" w14:textId="3C1E10F6" w:rsidR="00AD22E2" w:rsidRDefault="00823A31">
          <w:pPr>
            <w:pStyle w:val="TM3"/>
            <w:tabs>
              <w:tab w:val="right" w:leader="dot" w:pos="9055"/>
            </w:tabs>
            <w:rPr>
              <w:noProof/>
              <w:sz w:val="22"/>
              <w:szCs w:val="22"/>
            </w:rPr>
          </w:pPr>
          <w:hyperlink w:anchor="_Toc14127219" w:history="1">
            <w:r w:rsidR="00AD22E2" w:rsidRPr="0081132F">
              <w:rPr>
                <w:rStyle w:val="Lienhypertexte"/>
                <w:noProof/>
              </w:rPr>
              <w:t>Mise à jour des poids</w:t>
            </w:r>
            <w:r w:rsidR="00AD22E2">
              <w:rPr>
                <w:noProof/>
                <w:webHidden/>
              </w:rPr>
              <w:tab/>
            </w:r>
            <w:r w:rsidR="00AD22E2">
              <w:rPr>
                <w:noProof/>
                <w:webHidden/>
              </w:rPr>
              <w:fldChar w:fldCharType="begin"/>
            </w:r>
            <w:r w:rsidR="00AD22E2">
              <w:rPr>
                <w:noProof/>
                <w:webHidden/>
              </w:rPr>
              <w:instrText xml:space="preserve"> PAGEREF _Toc14127219 \h </w:instrText>
            </w:r>
            <w:r w:rsidR="00AD22E2">
              <w:rPr>
                <w:noProof/>
                <w:webHidden/>
              </w:rPr>
            </w:r>
            <w:r w:rsidR="00AD22E2">
              <w:rPr>
                <w:noProof/>
                <w:webHidden/>
              </w:rPr>
              <w:fldChar w:fldCharType="separate"/>
            </w:r>
            <w:r w:rsidR="00AD22E2">
              <w:rPr>
                <w:noProof/>
                <w:webHidden/>
              </w:rPr>
              <w:t>12</w:t>
            </w:r>
            <w:r w:rsidR="00AD22E2">
              <w:rPr>
                <w:noProof/>
                <w:webHidden/>
              </w:rPr>
              <w:fldChar w:fldCharType="end"/>
            </w:r>
          </w:hyperlink>
        </w:p>
        <w:p w14:paraId="559210FE" w14:textId="283C0777" w:rsidR="00AD22E2" w:rsidRDefault="00823A31">
          <w:pPr>
            <w:pStyle w:val="TM2"/>
            <w:tabs>
              <w:tab w:val="right" w:leader="dot" w:pos="9055"/>
            </w:tabs>
            <w:rPr>
              <w:noProof/>
              <w:sz w:val="22"/>
              <w:szCs w:val="22"/>
            </w:rPr>
          </w:pPr>
          <w:hyperlink w:anchor="_Toc14127220" w:history="1">
            <w:r w:rsidR="00AD22E2" w:rsidRPr="0081132F">
              <w:rPr>
                <w:rStyle w:val="Lienhypertexte"/>
                <w:noProof/>
              </w:rPr>
              <w:t>Prédiction</w:t>
            </w:r>
            <w:r w:rsidR="00AD22E2">
              <w:rPr>
                <w:noProof/>
                <w:webHidden/>
              </w:rPr>
              <w:tab/>
            </w:r>
            <w:r w:rsidR="00AD22E2">
              <w:rPr>
                <w:noProof/>
                <w:webHidden/>
              </w:rPr>
              <w:fldChar w:fldCharType="begin"/>
            </w:r>
            <w:r w:rsidR="00AD22E2">
              <w:rPr>
                <w:noProof/>
                <w:webHidden/>
              </w:rPr>
              <w:instrText xml:space="preserve"> PAGEREF _Toc14127220 \h </w:instrText>
            </w:r>
            <w:r w:rsidR="00AD22E2">
              <w:rPr>
                <w:noProof/>
                <w:webHidden/>
              </w:rPr>
            </w:r>
            <w:r w:rsidR="00AD22E2">
              <w:rPr>
                <w:noProof/>
                <w:webHidden/>
              </w:rPr>
              <w:fldChar w:fldCharType="separate"/>
            </w:r>
            <w:r w:rsidR="00AD22E2">
              <w:rPr>
                <w:noProof/>
                <w:webHidden/>
              </w:rPr>
              <w:t>12</w:t>
            </w:r>
            <w:r w:rsidR="00AD22E2">
              <w:rPr>
                <w:noProof/>
                <w:webHidden/>
              </w:rPr>
              <w:fldChar w:fldCharType="end"/>
            </w:r>
          </w:hyperlink>
        </w:p>
        <w:p w14:paraId="5FA2C101" w14:textId="7525F58C" w:rsidR="00AD22E2" w:rsidRDefault="00823A31">
          <w:pPr>
            <w:pStyle w:val="TM2"/>
            <w:tabs>
              <w:tab w:val="right" w:leader="dot" w:pos="9055"/>
            </w:tabs>
            <w:rPr>
              <w:noProof/>
              <w:sz w:val="22"/>
              <w:szCs w:val="22"/>
            </w:rPr>
          </w:pPr>
          <w:hyperlink w:anchor="_Toc14127221" w:history="1">
            <w:r w:rsidR="00AD22E2" w:rsidRPr="0081132F">
              <w:rPr>
                <w:rStyle w:val="Lienhypertexte"/>
                <w:noProof/>
              </w:rPr>
              <w:t>Sauvegarde du PMC et chargement</w:t>
            </w:r>
            <w:r w:rsidR="00AD22E2">
              <w:rPr>
                <w:noProof/>
                <w:webHidden/>
              </w:rPr>
              <w:tab/>
            </w:r>
            <w:r w:rsidR="00AD22E2">
              <w:rPr>
                <w:noProof/>
                <w:webHidden/>
              </w:rPr>
              <w:fldChar w:fldCharType="begin"/>
            </w:r>
            <w:r w:rsidR="00AD22E2">
              <w:rPr>
                <w:noProof/>
                <w:webHidden/>
              </w:rPr>
              <w:instrText xml:space="preserve"> PAGEREF _Toc14127221 \h </w:instrText>
            </w:r>
            <w:r w:rsidR="00AD22E2">
              <w:rPr>
                <w:noProof/>
                <w:webHidden/>
              </w:rPr>
            </w:r>
            <w:r w:rsidR="00AD22E2">
              <w:rPr>
                <w:noProof/>
                <w:webHidden/>
              </w:rPr>
              <w:fldChar w:fldCharType="separate"/>
            </w:r>
            <w:r w:rsidR="00AD22E2">
              <w:rPr>
                <w:noProof/>
                <w:webHidden/>
              </w:rPr>
              <w:t>12</w:t>
            </w:r>
            <w:r w:rsidR="00AD22E2">
              <w:rPr>
                <w:noProof/>
                <w:webHidden/>
              </w:rPr>
              <w:fldChar w:fldCharType="end"/>
            </w:r>
          </w:hyperlink>
        </w:p>
        <w:p w14:paraId="01D33050" w14:textId="57C2DB36" w:rsidR="00AD22E2" w:rsidRDefault="00823A31">
          <w:pPr>
            <w:pStyle w:val="TM2"/>
            <w:tabs>
              <w:tab w:val="right" w:leader="dot" w:pos="9055"/>
            </w:tabs>
            <w:rPr>
              <w:noProof/>
              <w:sz w:val="22"/>
              <w:szCs w:val="22"/>
            </w:rPr>
          </w:pPr>
          <w:hyperlink w:anchor="_Toc14127222" w:history="1">
            <w:r w:rsidR="00AD22E2" w:rsidRPr="0081132F">
              <w:rPr>
                <w:rStyle w:val="Lienhypertexte"/>
                <w:noProof/>
              </w:rPr>
              <w:t>Exemple d’utilisation</w:t>
            </w:r>
            <w:r w:rsidR="00AD22E2">
              <w:rPr>
                <w:noProof/>
                <w:webHidden/>
              </w:rPr>
              <w:tab/>
            </w:r>
            <w:r w:rsidR="00AD22E2">
              <w:rPr>
                <w:noProof/>
                <w:webHidden/>
              </w:rPr>
              <w:fldChar w:fldCharType="begin"/>
            </w:r>
            <w:r w:rsidR="00AD22E2">
              <w:rPr>
                <w:noProof/>
                <w:webHidden/>
              </w:rPr>
              <w:instrText xml:space="preserve"> PAGEREF _Toc14127222 \h </w:instrText>
            </w:r>
            <w:r w:rsidR="00AD22E2">
              <w:rPr>
                <w:noProof/>
                <w:webHidden/>
              </w:rPr>
            </w:r>
            <w:r w:rsidR="00AD22E2">
              <w:rPr>
                <w:noProof/>
                <w:webHidden/>
              </w:rPr>
              <w:fldChar w:fldCharType="separate"/>
            </w:r>
            <w:r w:rsidR="00AD22E2">
              <w:rPr>
                <w:noProof/>
                <w:webHidden/>
              </w:rPr>
              <w:t>13</w:t>
            </w:r>
            <w:r w:rsidR="00AD22E2">
              <w:rPr>
                <w:noProof/>
                <w:webHidden/>
              </w:rPr>
              <w:fldChar w:fldCharType="end"/>
            </w:r>
          </w:hyperlink>
        </w:p>
        <w:p w14:paraId="1DF12496" w14:textId="425EAB67" w:rsidR="00AD22E2" w:rsidRDefault="00823A31">
          <w:pPr>
            <w:pStyle w:val="TM2"/>
            <w:tabs>
              <w:tab w:val="right" w:leader="dot" w:pos="9055"/>
            </w:tabs>
            <w:rPr>
              <w:noProof/>
              <w:sz w:val="22"/>
              <w:szCs w:val="22"/>
            </w:rPr>
          </w:pPr>
          <w:hyperlink w:anchor="_Toc14127223" w:history="1">
            <w:r w:rsidR="00AD22E2" w:rsidRPr="0081132F">
              <w:rPr>
                <w:rStyle w:val="Lienhypertexte"/>
                <w:noProof/>
              </w:rPr>
              <w:t>Résultats</w:t>
            </w:r>
            <w:r w:rsidR="00AD22E2">
              <w:rPr>
                <w:noProof/>
                <w:webHidden/>
              </w:rPr>
              <w:tab/>
            </w:r>
            <w:r w:rsidR="00AD22E2">
              <w:rPr>
                <w:noProof/>
                <w:webHidden/>
              </w:rPr>
              <w:fldChar w:fldCharType="begin"/>
            </w:r>
            <w:r w:rsidR="00AD22E2">
              <w:rPr>
                <w:noProof/>
                <w:webHidden/>
              </w:rPr>
              <w:instrText xml:space="preserve"> PAGEREF _Toc14127223 \h </w:instrText>
            </w:r>
            <w:r w:rsidR="00AD22E2">
              <w:rPr>
                <w:noProof/>
                <w:webHidden/>
              </w:rPr>
            </w:r>
            <w:r w:rsidR="00AD22E2">
              <w:rPr>
                <w:noProof/>
                <w:webHidden/>
              </w:rPr>
              <w:fldChar w:fldCharType="separate"/>
            </w:r>
            <w:r w:rsidR="00AD22E2">
              <w:rPr>
                <w:noProof/>
                <w:webHidden/>
              </w:rPr>
              <w:t>13</w:t>
            </w:r>
            <w:r w:rsidR="00AD22E2">
              <w:rPr>
                <w:noProof/>
                <w:webHidden/>
              </w:rPr>
              <w:fldChar w:fldCharType="end"/>
            </w:r>
          </w:hyperlink>
        </w:p>
        <w:p w14:paraId="471558D3" w14:textId="650E2675" w:rsidR="00AD22E2" w:rsidRDefault="00823A31">
          <w:pPr>
            <w:pStyle w:val="TM1"/>
            <w:tabs>
              <w:tab w:val="right" w:leader="dot" w:pos="9055"/>
            </w:tabs>
            <w:rPr>
              <w:noProof/>
              <w:sz w:val="22"/>
              <w:szCs w:val="22"/>
            </w:rPr>
          </w:pPr>
          <w:hyperlink w:anchor="_Toc14127224" w:history="1">
            <w:r w:rsidR="00AD22E2" w:rsidRPr="0081132F">
              <w:rPr>
                <w:rStyle w:val="Lienhypertexte"/>
                <w:noProof/>
              </w:rPr>
              <w:t>Application ToolBox : Youtube Image Dataset</w:t>
            </w:r>
            <w:r w:rsidR="00AD22E2">
              <w:rPr>
                <w:noProof/>
                <w:webHidden/>
              </w:rPr>
              <w:tab/>
            </w:r>
            <w:r w:rsidR="00AD22E2">
              <w:rPr>
                <w:noProof/>
                <w:webHidden/>
              </w:rPr>
              <w:fldChar w:fldCharType="begin"/>
            </w:r>
            <w:r w:rsidR="00AD22E2">
              <w:rPr>
                <w:noProof/>
                <w:webHidden/>
              </w:rPr>
              <w:instrText xml:space="preserve"> PAGEREF _Toc14127224 \h </w:instrText>
            </w:r>
            <w:r w:rsidR="00AD22E2">
              <w:rPr>
                <w:noProof/>
                <w:webHidden/>
              </w:rPr>
            </w:r>
            <w:r w:rsidR="00AD22E2">
              <w:rPr>
                <w:noProof/>
                <w:webHidden/>
              </w:rPr>
              <w:fldChar w:fldCharType="separate"/>
            </w:r>
            <w:r w:rsidR="00AD22E2">
              <w:rPr>
                <w:noProof/>
                <w:webHidden/>
              </w:rPr>
              <w:t>14</w:t>
            </w:r>
            <w:r w:rsidR="00AD22E2">
              <w:rPr>
                <w:noProof/>
                <w:webHidden/>
              </w:rPr>
              <w:fldChar w:fldCharType="end"/>
            </w:r>
          </w:hyperlink>
        </w:p>
        <w:p w14:paraId="11F3DC19" w14:textId="5B5F880F" w:rsidR="00D86F16" w:rsidRDefault="00D86F16">
          <w:r>
            <w:rPr>
              <w:b/>
              <w:bCs/>
            </w:rPr>
            <w:fldChar w:fldCharType="end"/>
          </w:r>
        </w:p>
      </w:sdtContent>
    </w:sdt>
    <w:p w14:paraId="534F7051" w14:textId="77777777" w:rsidR="00D86F16" w:rsidRDefault="00D86F16">
      <w:r>
        <w:br w:type="page"/>
      </w:r>
    </w:p>
    <w:p w14:paraId="2994A6F9" w14:textId="77777777" w:rsidR="00A40C35" w:rsidRDefault="00D86F16" w:rsidP="00D86F16">
      <w:pPr>
        <w:pStyle w:val="Titre1"/>
      </w:pPr>
      <w:bookmarkStart w:id="0" w:name="_Toc14127189"/>
      <w:r>
        <w:lastRenderedPageBreak/>
        <w:t>Présentation du projet</w:t>
      </w:r>
      <w:bookmarkEnd w:id="0"/>
    </w:p>
    <w:p w14:paraId="46D6663D" w14:textId="77777777" w:rsidR="00506ED4" w:rsidRDefault="00506ED4" w:rsidP="00D86F16">
      <w:pPr>
        <w:pStyle w:val="Titre2"/>
      </w:pPr>
    </w:p>
    <w:p w14:paraId="2A1D0C73" w14:textId="77777777" w:rsidR="00D86F16" w:rsidRDefault="00D86F16" w:rsidP="00D86F16">
      <w:pPr>
        <w:pStyle w:val="Titre2"/>
      </w:pPr>
      <w:bookmarkStart w:id="1" w:name="_Toc14127190"/>
      <w:r>
        <w:t>Objectif</w:t>
      </w:r>
      <w:r w:rsidR="00486FE2">
        <w:t>s</w:t>
      </w:r>
      <w:bookmarkEnd w:id="1"/>
    </w:p>
    <w:p w14:paraId="37736CE6" w14:textId="77777777" w:rsidR="00B53D49" w:rsidRDefault="00B53D49" w:rsidP="00B53D49"/>
    <w:p w14:paraId="62257437" w14:textId="77777777" w:rsidR="00B53D49" w:rsidRDefault="00B53D49" w:rsidP="00B53D49">
      <w:r>
        <w:t xml:space="preserve">L’objectif de ce projet est de créer  une application web permettant </w:t>
      </w:r>
      <w:r w:rsidRPr="00B53D49">
        <w:t>de prédire l'âge d'une personne à partir d'une photo de son visage</w:t>
      </w:r>
      <w:r>
        <w:t>.</w:t>
      </w:r>
    </w:p>
    <w:p w14:paraId="51E858D1" w14:textId="1ABB09A0" w:rsidR="00624AFB" w:rsidRDefault="00624AFB" w:rsidP="00B53D49">
      <w:r>
        <w:t xml:space="preserve">Les étapes de ce projet sont : la constitution d’un </w:t>
      </w:r>
      <w:proofErr w:type="spellStart"/>
      <w:r>
        <w:t>dataset</w:t>
      </w:r>
      <w:proofErr w:type="spellEnd"/>
      <w:r>
        <w:t xml:space="preserve">, l’implémentation des différents algorithmes de machine </w:t>
      </w:r>
      <w:proofErr w:type="spellStart"/>
      <w:r>
        <w:t>learning</w:t>
      </w:r>
      <w:proofErr w:type="spellEnd"/>
      <w:r>
        <w:t xml:space="preserve">, la mise en place de </w:t>
      </w:r>
      <w:r w:rsidR="00AD22E2">
        <w:t>ces mêmes algorithmes</w:t>
      </w:r>
      <w:r>
        <w:t xml:space="preserve"> avec le </w:t>
      </w:r>
      <w:proofErr w:type="spellStart"/>
      <w:r>
        <w:t>framework</w:t>
      </w:r>
      <w:proofErr w:type="spellEnd"/>
      <w:r>
        <w:t xml:space="preserve"> </w:t>
      </w:r>
      <w:proofErr w:type="spellStart"/>
      <w:r>
        <w:t>Tensorflow</w:t>
      </w:r>
      <w:proofErr w:type="spellEnd"/>
      <w:r>
        <w:t xml:space="preserve"> </w:t>
      </w:r>
      <w:r w:rsidR="00EE7B6E">
        <w:t xml:space="preserve">afin de comparer les résultats </w:t>
      </w:r>
      <w:r>
        <w:t xml:space="preserve">et la mise en place </w:t>
      </w:r>
      <w:r w:rsidR="00E44D9F">
        <w:t xml:space="preserve">d’une API et </w:t>
      </w:r>
      <w:r>
        <w:t>d’un site web permettant l’utilisation de cette application.</w:t>
      </w:r>
    </w:p>
    <w:p w14:paraId="59A426E9" w14:textId="77777777" w:rsidR="00B53D49" w:rsidRDefault="00B53D49" w:rsidP="00B53D49"/>
    <w:p w14:paraId="0975A272" w14:textId="77777777" w:rsidR="00B53D49" w:rsidRPr="00B53D49" w:rsidRDefault="00B53D49" w:rsidP="00B53D49"/>
    <w:p w14:paraId="00E5B52D" w14:textId="77777777" w:rsidR="00D86F16" w:rsidRDefault="00D86F16" w:rsidP="00D86F16">
      <w:pPr>
        <w:pStyle w:val="Titre2"/>
      </w:pPr>
      <w:bookmarkStart w:id="2" w:name="_Toc14127191"/>
      <w:r>
        <w:t>Structure</w:t>
      </w:r>
      <w:r w:rsidR="00506ED4">
        <w:t xml:space="preserve"> et technologies</w:t>
      </w:r>
      <w:bookmarkEnd w:id="2"/>
    </w:p>
    <w:p w14:paraId="076436F3" w14:textId="77777777" w:rsidR="00506ED4" w:rsidRDefault="00506ED4" w:rsidP="00506ED4"/>
    <w:p w14:paraId="2A9CB337" w14:textId="35C8AB68" w:rsidR="00EE7B6E" w:rsidRDefault="00506ED4" w:rsidP="00624AFB">
      <w:r>
        <w:t>Cette application est divisée e</w:t>
      </w:r>
      <w:r w:rsidR="00AF4238">
        <w:t>n plusieurs partie</w:t>
      </w:r>
      <w:r w:rsidR="00624AFB">
        <w:t>s</w:t>
      </w:r>
      <w:r w:rsidR="00AF4238">
        <w:t xml:space="preserve"> </w:t>
      </w:r>
      <w:r w:rsidR="00624AFB">
        <w:t xml:space="preserve">avec des technologies différentes. </w:t>
      </w:r>
      <w:r w:rsidR="00AD22E2">
        <w:t>Tous les algorithmes</w:t>
      </w:r>
      <w:r w:rsidR="00624AFB">
        <w:t xml:space="preserve"> </w:t>
      </w:r>
      <w:r w:rsidR="00EE7B6E">
        <w:t xml:space="preserve">de machine </w:t>
      </w:r>
      <w:proofErr w:type="spellStart"/>
      <w:r w:rsidR="00EE7B6E">
        <w:t>learning</w:t>
      </w:r>
      <w:proofErr w:type="spellEnd"/>
      <w:r w:rsidR="00EE7B6E">
        <w:t xml:space="preserve"> sont implémentés </w:t>
      </w:r>
      <w:r w:rsidR="00624AFB">
        <w:t>en C/C++</w:t>
      </w:r>
      <w:r w:rsidR="00EE7B6E">
        <w:t xml:space="preserve">.  Le </w:t>
      </w:r>
      <w:proofErr w:type="spellStart"/>
      <w:r w:rsidR="00EE7B6E">
        <w:t>framework</w:t>
      </w:r>
      <w:proofErr w:type="spellEnd"/>
      <w:r w:rsidR="00EE7B6E">
        <w:t xml:space="preserve"> </w:t>
      </w:r>
      <w:proofErr w:type="spellStart"/>
      <w:r w:rsidR="00EE7B6E">
        <w:t>Tensorflow</w:t>
      </w:r>
      <w:proofErr w:type="spellEnd"/>
      <w:r w:rsidR="00EE7B6E">
        <w:t xml:space="preserve"> est utilisé avec Python.</w:t>
      </w:r>
      <w:r w:rsidR="00E44D9F">
        <w:t xml:space="preserve"> L’API est implémentée en Python aussi avec le </w:t>
      </w:r>
      <w:proofErr w:type="spellStart"/>
      <w:r w:rsidR="00E44D9F">
        <w:t>framework</w:t>
      </w:r>
      <w:proofErr w:type="spellEnd"/>
      <w:r w:rsidR="00E44D9F">
        <w:t xml:space="preserve"> F</w:t>
      </w:r>
      <w:r w:rsidR="00E44D9F" w:rsidRPr="00E44D9F">
        <w:t>lask</w:t>
      </w:r>
      <w:r w:rsidR="00E44D9F">
        <w:t xml:space="preserve">. </w:t>
      </w:r>
      <w:r w:rsidR="00EE7B6E">
        <w:t>Le site web est développé</w:t>
      </w:r>
      <w:r w:rsidR="00E44D9F">
        <w:t xml:space="preserve"> lui</w:t>
      </w:r>
      <w:r w:rsidR="00EE7B6E">
        <w:t xml:space="preserve"> en PHP/Javascript avec le </w:t>
      </w:r>
      <w:proofErr w:type="spellStart"/>
      <w:r w:rsidR="00EE7B6E">
        <w:t>framework</w:t>
      </w:r>
      <w:proofErr w:type="spellEnd"/>
      <w:r w:rsidR="00EE7B6E">
        <w:t xml:space="preserve"> </w:t>
      </w:r>
      <w:proofErr w:type="spellStart"/>
      <w:r w:rsidR="00EE7B6E">
        <w:t>Materialize</w:t>
      </w:r>
      <w:proofErr w:type="spellEnd"/>
      <w:r w:rsidR="00EE7B6E">
        <w:t xml:space="preserve"> (</w:t>
      </w:r>
      <w:proofErr w:type="spellStart"/>
      <w:r w:rsidR="00EE7B6E">
        <w:t>front-end</w:t>
      </w:r>
      <w:proofErr w:type="spellEnd"/>
      <w:r w:rsidR="00EE7B6E">
        <w:t>).</w:t>
      </w:r>
      <w:r w:rsidR="00E44D9F">
        <w:t xml:space="preserve"> Enfin une </w:t>
      </w:r>
      <w:r w:rsidR="00EE7B6E">
        <w:t>application qui permet de retoucher les photos</w:t>
      </w:r>
      <w:r w:rsidR="00E44D9F">
        <w:t xml:space="preserve"> du </w:t>
      </w:r>
      <w:proofErr w:type="spellStart"/>
      <w:r w:rsidR="00E44D9F">
        <w:t>dataset</w:t>
      </w:r>
      <w:proofErr w:type="spellEnd"/>
      <w:r w:rsidR="00E44D9F">
        <w:t xml:space="preserve"> codé en C#.</w:t>
      </w:r>
    </w:p>
    <w:p w14:paraId="58940707" w14:textId="77777777" w:rsidR="009B2C99" w:rsidRDefault="009B2C99" w:rsidP="00624AFB"/>
    <w:p w14:paraId="41DE8906" w14:textId="77777777" w:rsidR="009B2C99" w:rsidRPr="00506ED4" w:rsidRDefault="009B2C99" w:rsidP="00624AFB">
      <w:r>
        <w:t xml:space="preserve">Le </w:t>
      </w:r>
      <w:proofErr w:type="spellStart"/>
      <w:r>
        <w:t>dataset</w:t>
      </w:r>
      <w:proofErr w:type="spellEnd"/>
      <w:r>
        <w:t xml:space="preserve">, le site web et l’API sont hébergés sur un </w:t>
      </w:r>
      <w:r w:rsidR="00B2349D">
        <w:t>VPS.</w:t>
      </w:r>
    </w:p>
    <w:p w14:paraId="113B7583" w14:textId="77777777" w:rsidR="00506ED4" w:rsidRPr="00506ED4" w:rsidRDefault="00506ED4" w:rsidP="00506ED4"/>
    <w:p w14:paraId="3117DD43" w14:textId="77777777" w:rsidR="00D86F16" w:rsidRPr="00D86F16" w:rsidRDefault="00D86F16" w:rsidP="00D86F16">
      <w:pPr>
        <w:pStyle w:val="Titre2"/>
      </w:pPr>
    </w:p>
    <w:p w14:paraId="7B900F6E" w14:textId="77777777" w:rsidR="00B53D49" w:rsidRDefault="00B53D49">
      <w:r>
        <w:br w:type="page"/>
      </w:r>
    </w:p>
    <w:p w14:paraId="60ACE2B9" w14:textId="6CDAE21C" w:rsidR="00D86F16" w:rsidRDefault="00D86F16" w:rsidP="00D86F16">
      <w:pPr>
        <w:pStyle w:val="Titre1"/>
      </w:pPr>
      <w:bookmarkStart w:id="3" w:name="_Toc14127192"/>
      <w:r>
        <w:lastRenderedPageBreak/>
        <w:t xml:space="preserve">Constitution du </w:t>
      </w:r>
      <w:proofErr w:type="spellStart"/>
      <w:r>
        <w:t>dataset</w:t>
      </w:r>
      <w:bookmarkEnd w:id="3"/>
      <w:proofErr w:type="spellEnd"/>
    </w:p>
    <w:p w14:paraId="24212D5B" w14:textId="77777777" w:rsidR="00A320BF" w:rsidRPr="00A320BF" w:rsidRDefault="00A320BF" w:rsidP="00A320BF"/>
    <w:p w14:paraId="6382C579" w14:textId="77777777" w:rsidR="00D86F16" w:rsidRDefault="00D86F16" w:rsidP="00D86F16">
      <w:pPr>
        <w:pStyle w:val="Titre2"/>
      </w:pPr>
      <w:bookmarkStart w:id="4" w:name="_Toc14127193"/>
      <w:r>
        <w:t xml:space="preserve">Recherche de </w:t>
      </w:r>
      <w:proofErr w:type="spellStart"/>
      <w:r>
        <w:t>dataset</w:t>
      </w:r>
      <w:proofErr w:type="spellEnd"/>
      <w:r>
        <w:t xml:space="preserve"> existant</w:t>
      </w:r>
      <w:bookmarkEnd w:id="4"/>
    </w:p>
    <w:p w14:paraId="2ADE8CDF" w14:textId="77777777" w:rsidR="00F85C86" w:rsidRDefault="00F85C86" w:rsidP="00F85C86"/>
    <w:p w14:paraId="36CF1FA7" w14:textId="5FC73048" w:rsidR="00F85C86" w:rsidRDefault="00A320BF" w:rsidP="00F85C86">
      <w:r>
        <w:t xml:space="preserve">Notre </w:t>
      </w:r>
      <w:proofErr w:type="spellStart"/>
      <w:r>
        <w:t>Dataset</w:t>
      </w:r>
      <w:proofErr w:type="spellEnd"/>
      <w:r>
        <w:t xml:space="preserve"> principal provient de </w:t>
      </w:r>
      <w:proofErr w:type="spellStart"/>
      <w:r>
        <w:t>kaggle</w:t>
      </w:r>
      <w:proofErr w:type="spellEnd"/>
      <w:r>
        <w:t xml:space="preserve"> et contient un ensemble de 27 000 images, avec des âges entre 0 et 116 ans.</w:t>
      </w:r>
    </w:p>
    <w:p w14:paraId="42FE1EF0" w14:textId="77777777" w:rsidR="00F85C86" w:rsidRPr="00F85C86" w:rsidRDefault="00F85C86" w:rsidP="00F85C86"/>
    <w:p w14:paraId="29F5ABCA" w14:textId="77777777" w:rsidR="005576C9" w:rsidRDefault="005576C9" w:rsidP="005576C9">
      <w:pPr>
        <w:pStyle w:val="Titre2"/>
      </w:pPr>
      <w:bookmarkStart w:id="5" w:name="_Toc14127194"/>
      <w:r>
        <w:t xml:space="preserve">Enrichissement du </w:t>
      </w:r>
      <w:proofErr w:type="spellStart"/>
      <w:r>
        <w:t>dataset</w:t>
      </w:r>
      <w:bookmarkEnd w:id="5"/>
      <w:proofErr w:type="spellEnd"/>
    </w:p>
    <w:p w14:paraId="50CC2C9D" w14:textId="77777777" w:rsidR="00E82067" w:rsidRDefault="00E82067" w:rsidP="00E82067"/>
    <w:p w14:paraId="43D860C5" w14:textId="77777777" w:rsidR="00E82067" w:rsidRDefault="00E82067" w:rsidP="00E82067">
      <w:r>
        <w:t xml:space="preserve">Afin de réaliser notre propre </w:t>
      </w:r>
      <w:proofErr w:type="spellStart"/>
      <w:r>
        <w:t>Dataset</w:t>
      </w:r>
      <w:proofErr w:type="spellEnd"/>
      <w:r>
        <w:t xml:space="preserve"> nous avons décidé d’extraire les photographies de vidéos </w:t>
      </w:r>
      <w:proofErr w:type="spellStart"/>
      <w:r>
        <w:t>Youtube</w:t>
      </w:r>
      <w:proofErr w:type="spellEnd"/>
      <w:r>
        <w:t xml:space="preserve"> montrant l’évolution d’un in</w:t>
      </w:r>
      <w:r w:rsidR="00F85C86">
        <w:t>di</w:t>
      </w:r>
      <w:r>
        <w:t>vidu de manière journalière ou annuel.</w:t>
      </w:r>
    </w:p>
    <w:p w14:paraId="5F054852" w14:textId="77777777" w:rsidR="00E82067" w:rsidRDefault="00E82067" w:rsidP="00E82067"/>
    <w:p w14:paraId="68B45B10" w14:textId="4EE92074" w:rsidR="00E82067" w:rsidRDefault="00E82067" w:rsidP="00E82067">
      <w:r>
        <w:t xml:space="preserve">Nous avons donc </w:t>
      </w:r>
      <w:r w:rsidR="007618E0">
        <w:t>réalisé</w:t>
      </w:r>
      <w:r>
        <w:t xml:space="preserve"> des </w:t>
      </w:r>
      <w:proofErr w:type="spellStart"/>
      <w:r w:rsidR="005F08E1">
        <w:t>Datasets</w:t>
      </w:r>
      <w:proofErr w:type="spellEnd"/>
      <w:r w:rsidR="005F08E1">
        <w:t xml:space="preserve"> avec</w:t>
      </w:r>
      <w:r w:rsidR="00565A95">
        <w:t xml:space="preserve"> comme source</w:t>
      </w:r>
      <w:r>
        <w:t xml:space="preserve"> </w:t>
      </w:r>
      <w:r w:rsidR="00A320BF">
        <w:t>les deux vidéos suivantes</w:t>
      </w:r>
      <w:r w:rsidR="00E40D62">
        <w:t xml:space="preserve"> :</w:t>
      </w:r>
    </w:p>
    <w:p w14:paraId="6A165684" w14:textId="77777777" w:rsidR="00E82067" w:rsidRDefault="00E82067" w:rsidP="00E82067"/>
    <w:p w14:paraId="760200C2" w14:textId="77777777" w:rsidR="00E82067" w:rsidRPr="005B0973" w:rsidRDefault="005B0973" w:rsidP="00E82067">
      <w:pPr>
        <w:rPr>
          <w:lang w:val="en-US"/>
        </w:rPr>
      </w:pPr>
      <w:r w:rsidRPr="005B0973">
        <w:rPr>
          <w:lang w:val="en-US"/>
        </w:rPr>
        <w:t xml:space="preserve">Lotte: </w:t>
      </w:r>
      <w:r w:rsidR="00823A31">
        <w:fldChar w:fldCharType="begin"/>
      </w:r>
      <w:r w:rsidR="00823A31" w:rsidRPr="000D1ED1">
        <w:rPr>
          <w:lang w:val="en-US"/>
        </w:rPr>
        <w:instrText xml:space="preserve"> HYPERLINK "https://www.youtube.com/watch?v=nPxdhnT4Ec8" </w:instrText>
      </w:r>
      <w:r w:rsidR="00823A31">
        <w:fldChar w:fldCharType="separate"/>
      </w:r>
      <w:r w:rsidR="00E82067" w:rsidRPr="005B0973">
        <w:rPr>
          <w:rStyle w:val="Lienhypertexte"/>
          <w:lang w:val="en-US"/>
        </w:rPr>
        <w:t>https://www.youtube.com/watch?v=nPxdhnT4Ec8</w:t>
      </w:r>
      <w:r w:rsidR="00823A31">
        <w:rPr>
          <w:rStyle w:val="Lienhypertexte"/>
          <w:lang w:val="en-US"/>
        </w:rPr>
        <w:fldChar w:fldCharType="end"/>
      </w:r>
    </w:p>
    <w:p w14:paraId="45E40784" w14:textId="77777777" w:rsidR="00E82067" w:rsidRPr="005B0973" w:rsidRDefault="00E82067" w:rsidP="00E82067">
      <w:pPr>
        <w:rPr>
          <w:lang w:val="en-US"/>
        </w:rPr>
      </w:pPr>
    </w:p>
    <w:p w14:paraId="5801224D" w14:textId="77777777" w:rsidR="00E82067" w:rsidRPr="005B0973" w:rsidRDefault="00735B52" w:rsidP="00E82067">
      <w:pPr>
        <w:rPr>
          <w:lang w:val="en-US"/>
        </w:rPr>
      </w:pPr>
      <w:r w:rsidRPr="005B0973">
        <w:rPr>
          <w:lang w:val="en-US"/>
        </w:rPr>
        <w:t>Stephanie:</w:t>
      </w:r>
      <w:r w:rsidR="005B0973" w:rsidRPr="005B0973">
        <w:rPr>
          <w:lang w:val="en-US"/>
        </w:rPr>
        <w:t xml:space="preserve"> </w:t>
      </w:r>
      <w:r w:rsidR="00823A31">
        <w:fldChar w:fldCharType="begin"/>
      </w:r>
      <w:r w:rsidR="00823A31" w:rsidRPr="000D1ED1">
        <w:rPr>
          <w:lang w:val="en-US"/>
        </w:rPr>
        <w:instrText xml:space="preserve"> HYPERLINK "https://www.y</w:instrText>
      </w:r>
      <w:r w:rsidR="00823A31" w:rsidRPr="000D1ED1">
        <w:rPr>
          <w:lang w:val="en-US"/>
        </w:rPr>
        <w:instrText xml:space="preserve">outube.com/watch?v=Ec9T__AexyU" </w:instrText>
      </w:r>
      <w:r w:rsidR="00823A31">
        <w:fldChar w:fldCharType="separate"/>
      </w:r>
      <w:r w:rsidR="00E82067" w:rsidRPr="005B0973">
        <w:rPr>
          <w:rStyle w:val="Lienhypertexte"/>
          <w:lang w:val="en-US"/>
        </w:rPr>
        <w:t>https://www.youtube.com/watch?v=Ec9T__AexyU</w:t>
      </w:r>
      <w:r w:rsidR="00823A31">
        <w:rPr>
          <w:rStyle w:val="Lienhypertexte"/>
          <w:lang w:val="en-US"/>
        </w:rPr>
        <w:fldChar w:fldCharType="end"/>
      </w:r>
    </w:p>
    <w:p w14:paraId="3E8DCB86" w14:textId="77777777" w:rsidR="00E82067" w:rsidRPr="005B0973" w:rsidRDefault="00E82067" w:rsidP="00E82067">
      <w:pPr>
        <w:rPr>
          <w:lang w:val="en-US"/>
        </w:rPr>
      </w:pPr>
    </w:p>
    <w:p w14:paraId="60C5AE91" w14:textId="77777777" w:rsidR="00E40D62" w:rsidRDefault="00E40D62" w:rsidP="00E82067">
      <w:r>
        <w:t xml:space="preserve">Pour crée des </w:t>
      </w:r>
      <w:proofErr w:type="spellStart"/>
      <w:r>
        <w:t>Datasets</w:t>
      </w:r>
      <w:proofErr w:type="spellEnd"/>
      <w:r>
        <w:t>, nous avons réalisé les étapes ci-dessous :</w:t>
      </w:r>
    </w:p>
    <w:p w14:paraId="1AC6D72E" w14:textId="77777777" w:rsidR="007D04F0" w:rsidRDefault="007D04F0" w:rsidP="00E82067"/>
    <w:p w14:paraId="5939C5C5" w14:textId="77777777" w:rsidR="00E40D62" w:rsidRPr="00A04A13" w:rsidRDefault="00E40D62" w:rsidP="00A04A13">
      <w:pPr>
        <w:pStyle w:val="Titre3"/>
      </w:pPr>
      <w:bookmarkStart w:id="6" w:name="_Toc14127195"/>
      <w:r w:rsidRPr="00A04A13">
        <w:t>Récupération des vidéos YouTube</w:t>
      </w:r>
      <w:bookmarkEnd w:id="6"/>
    </w:p>
    <w:p w14:paraId="1864EA0A" w14:textId="77777777" w:rsidR="00E40D62" w:rsidRDefault="00E40D62" w:rsidP="00E40D62"/>
    <w:p w14:paraId="72734271" w14:textId="07A1C5DF" w:rsidR="00E40D62" w:rsidRDefault="00E40D62" w:rsidP="00E40D62">
      <w:r>
        <w:t xml:space="preserve">La première étape dans la réalisation </w:t>
      </w:r>
      <w:r w:rsidR="00A320BF">
        <w:t>a</w:t>
      </w:r>
      <w:r>
        <w:t xml:space="preserve"> été de récupérer via un exporter en ligne chaque vidéo.</w:t>
      </w:r>
    </w:p>
    <w:p w14:paraId="4AC8EDD3" w14:textId="77777777" w:rsidR="00E40D62" w:rsidRDefault="00E40D62" w:rsidP="00E40D62">
      <w:r>
        <w:t>Pour cela il fallait juste entrer le lien de la vidéo YouTube pour obtenir une version mp4 téléchargeable.</w:t>
      </w:r>
    </w:p>
    <w:p w14:paraId="19588C66" w14:textId="77777777" w:rsidR="00E40D62" w:rsidRDefault="00E40D62" w:rsidP="00E40D62"/>
    <w:p w14:paraId="750EE93D" w14:textId="77777777" w:rsidR="00E40D62" w:rsidRPr="00A04A13" w:rsidRDefault="007D04F0" w:rsidP="00A04A13">
      <w:pPr>
        <w:pStyle w:val="Titre3"/>
      </w:pPr>
      <w:bookmarkStart w:id="7" w:name="_Toc14127196"/>
      <w:r w:rsidRPr="00A04A13">
        <w:t>Récupération des images des vidéos</w:t>
      </w:r>
      <w:bookmarkEnd w:id="7"/>
    </w:p>
    <w:p w14:paraId="5816AE3D" w14:textId="77777777" w:rsidR="00E40D62" w:rsidRPr="00E40D62" w:rsidRDefault="00E40D62" w:rsidP="00E40D62"/>
    <w:p w14:paraId="79273558" w14:textId="77777777" w:rsidR="00E82067" w:rsidRDefault="00E82067" w:rsidP="00E82067">
      <w:r>
        <w:t xml:space="preserve">Pour </w:t>
      </w:r>
      <w:r w:rsidR="00F85C86">
        <w:t>récupérer</w:t>
      </w:r>
      <w:r>
        <w:t xml:space="preserve"> les images des vidéo</w:t>
      </w:r>
      <w:r w:rsidR="007D04F0">
        <w:t>s, nous avons ouvert la vidéo dans Photoshop et utilisé une fonctionnalité de l’application pour extraire ces images.</w:t>
      </w:r>
    </w:p>
    <w:p w14:paraId="70367357" w14:textId="77777777" w:rsidR="007D04F0" w:rsidRDefault="007D04F0" w:rsidP="00E82067">
      <w:r>
        <w:t xml:space="preserve">Avec quelques configurations nous avons réussi </w:t>
      </w:r>
      <w:r w:rsidR="00797EDF">
        <w:t>à</w:t>
      </w:r>
      <w:r>
        <w:t xml:space="preserve"> exporter ces images à un rythme de 30 images par seconde de vidéo.</w:t>
      </w:r>
    </w:p>
    <w:p w14:paraId="73F3D2E7" w14:textId="77777777" w:rsidR="007D04F0" w:rsidRDefault="007D04F0" w:rsidP="00E82067"/>
    <w:p w14:paraId="6BEEE353" w14:textId="77777777" w:rsidR="007D04F0" w:rsidRDefault="007D04F0" w:rsidP="00E82067">
      <w:r>
        <w:t xml:space="preserve">Cependant dans certains cas nous avons remarqué des doublons. </w:t>
      </w:r>
    </w:p>
    <w:p w14:paraId="4693C749" w14:textId="77777777" w:rsidR="007D04F0" w:rsidRDefault="007D04F0" w:rsidP="00E82067"/>
    <w:p w14:paraId="2E511729" w14:textId="77777777" w:rsidR="007D04F0" w:rsidRPr="00A04A13" w:rsidRDefault="007D04F0" w:rsidP="00A04A13">
      <w:pPr>
        <w:pStyle w:val="Titre3"/>
      </w:pPr>
      <w:bookmarkStart w:id="8" w:name="_Toc14127197"/>
      <w:r w:rsidRPr="00A04A13">
        <w:t>Suppression des doublons</w:t>
      </w:r>
      <w:bookmarkEnd w:id="8"/>
    </w:p>
    <w:p w14:paraId="77F238FD" w14:textId="77777777" w:rsidR="007D04F0" w:rsidRDefault="007D04F0" w:rsidP="007D04F0"/>
    <w:p w14:paraId="22812B7C" w14:textId="77777777" w:rsidR="007D04F0" w:rsidRDefault="007D04F0" w:rsidP="007D04F0">
      <w:r>
        <w:t xml:space="preserve">Grâce à une application que nous avons développé (YouTube Image </w:t>
      </w:r>
      <w:proofErr w:type="spellStart"/>
      <w:r>
        <w:t>Dataset</w:t>
      </w:r>
      <w:proofErr w:type="spellEnd"/>
      <w:r>
        <w:t>).</w:t>
      </w:r>
    </w:p>
    <w:p w14:paraId="506E0B56" w14:textId="77777777" w:rsidR="007D04F0" w:rsidRDefault="007D04F0" w:rsidP="007D04F0">
      <w:r>
        <w:t>Nous avons parcouru l’ensemble des images obtenue avec Photoshop et généré un tableau de 16*16 pixels en noir et blanc pour chaque image.</w:t>
      </w:r>
    </w:p>
    <w:p w14:paraId="28B5D389" w14:textId="77777777" w:rsidR="007D04F0" w:rsidRDefault="007D04F0" w:rsidP="007D04F0"/>
    <w:p w14:paraId="6280FAD2" w14:textId="77777777" w:rsidR="007D04F0" w:rsidRDefault="007D04F0" w:rsidP="007D04F0">
      <w:r>
        <w:t xml:space="preserve">Ces tableaux ont été ensuite </w:t>
      </w:r>
      <w:r w:rsidR="00797EDF">
        <w:t>comparés</w:t>
      </w:r>
      <w:r w:rsidR="00964A9C">
        <w:t xml:space="preserve"> pour supprimer </w:t>
      </w:r>
      <w:r w:rsidR="00797EDF">
        <w:t>les tableaux similaires.</w:t>
      </w:r>
    </w:p>
    <w:p w14:paraId="09233225" w14:textId="77777777" w:rsidR="005B0973" w:rsidRDefault="005B0973" w:rsidP="007D04F0"/>
    <w:p w14:paraId="26475F7A" w14:textId="77777777" w:rsidR="00CD74CA" w:rsidRDefault="005B0973" w:rsidP="00CD74CA">
      <w:r>
        <w:br w:type="page"/>
      </w:r>
    </w:p>
    <w:p w14:paraId="1B26A157" w14:textId="77777777" w:rsidR="00797EDF" w:rsidRPr="00A04A13" w:rsidRDefault="00797EDF" w:rsidP="00A04A13">
      <w:pPr>
        <w:pStyle w:val="Titre3"/>
      </w:pPr>
      <w:bookmarkStart w:id="9" w:name="_Toc14127198"/>
      <w:r w:rsidRPr="00A04A13">
        <w:lastRenderedPageBreak/>
        <w:t>Ajout de métadonnées pour les images</w:t>
      </w:r>
      <w:bookmarkEnd w:id="9"/>
    </w:p>
    <w:p w14:paraId="34084E2A" w14:textId="77777777" w:rsidR="00797EDF" w:rsidRDefault="00797EDF" w:rsidP="00797EDF"/>
    <w:p w14:paraId="3DAB66A4" w14:textId="65C3D2AC" w:rsidR="00797EDF" w:rsidRDefault="00797EDF" w:rsidP="00797EDF">
      <w:r>
        <w:t>Après avoir supprimé les doublons</w:t>
      </w:r>
      <w:r w:rsidR="005B0973">
        <w:t xml:space="preserve">, nous avons ajouté </w:t>
      </w:r>
      <w:r w:rsidR="00A320BF">
        <w:t>des métadonnées associées</w:t>
      </w:r>
      <w:r w:rsidR="005B0973">
        <w:t xml:space="preserve"> à chaque </w:t>
      </w:r>
      <w:r w:rsidR="00735B52">
        <w:t>image</w:t>
      </w:r>
      <w:r w:rsidR="005B0973">
        <w:t>.</w:t>
      </w:r>
    </w:p>
    <w:p w14:paraId="738D830F" w14:textId="77777777" w:rsidR="005B0973" w:rsidRDefault="005B0973" w:rsidP="00797EDF"/>
    <w:p w14:paraId="16E9BC5B" w14:textId="77777777" w:rsidR="005B0973" w:rsidRDefault="005B0973" w:rsidP="00797EDF">
      <w:r>
        <w:t>Celle-ci sont stockés dans le nom de chaque image et on la syntaxe suivante :</w:t>
      </w:r>
    </w:p>
    <w:p w14:paraId="1FEBA3BC" w14:textId="77777777" w:rsidR="005B0973" w:rsidRPr="005B0973" w:rsidRDefault="005B0973" w:rsidP="005B0973">
      <w:pPr>
        <w:rPr>
          <w:i/>
        </w:rPr>
      </w:pPr>
      <w:proofErr w:type="spellStart"/>
      <w:proofErr w:type="gramStart"/>
      <w:r w:rsidRPr="005B0973">
        <w:rPr>
          <w:i/>
        </w:rPr>
        <w:t>age</w:t>
      </w:r>
      <w:proofErr w:type="gramEnd"/>
      <w:r w:rsidRPr="005B0973">
        <w:rPr>
          <w:i/>
        </w:rPr>
        <w:t>_genre_race_date_id</w:t>
      </w:r>
      <w:proofErr w:type="spellEnd"/>
    </w:p>
    <w:p w14:paraId="2DF53160" w14:textId="77777777" w:rsidR="005B0973" w:rsidRDefault="005B0973" w:rsidP="005B0973"/>
    <w:p w14:paraId="3273EDB1" w14:textId="77777777" w:rsidR="005B0973" w:rsidRDefault="005B0973" w:rsidP="005B0973">
      <w:r>
        <w:t xml:space="preserve">Les informations </w:t>
      </w:r>
      <w:r w:rsidRPr="005B0973">
        <w:rPr>
          <w:b/>
          <w:i/>
        </w:rPr>
        <w:t>genre</w:t>
      </w:r>
      <w:r>
        <w:t xml:space="preserve"> et </w:t>
      </w:r>
      <w:r w:rsidRPr="005B0973">
        <w:rPr>
          <w:b/>
          <w:i/>
        </w:rPr>
        <w:t>race</w:t>
      </w:r>
      <w:r w:rsidRPr="005B0973">
        <w:rPr>
          <w:b/>
        </w:rPr>
        <w:t xml:space="preserve"> </w:t>
      </w:r>
      <w:r>
        <w:t>sont sélectionnées via l’application à l’aide de liste déroulante.</w:t>
      </w:r>
    </w:p>
    <w:p w14:paraId="24727386" w14:textId="77777777" w:rsidR="005B0973" w:rsidRDefault="005B0973" w:rsidP="005B0973"/>
    <w:p w14:paraId="55C69573" w14:textId="77777777" w:rsidR="005B0973" w:rsidRDefault="005B0973" w:rsidP="005B0973">
      <w:r>
        <w:t xml:space="preserve">Pour </w:t>
      </w:r>
      <w:r w:rsidR="00E67761">
        <w:t>l’âge</w:t>
      </w:r>
      <w:r>
        <w:t xml:space="preserve"> nous avons créé 2 manières d’attribuer un Age.</w:t>
      </w:r>
    </w:p>
    <w:p w14:paraId="3E603857" w14:textId="77777777" w:rsidR="005B0973" w:rsidRDefault="005B0973" w:rsidP="005B0973"/>
    <w:p w14:paraId="0C5E3A19" w14:textId="77777777" w:rsidR="005B0973" w:rsidRDefault="005B0973" w:rsidP="005B0973">
      <w:r w:rsidRPr="005B0973">
        <w:rPr>
          <w:u w:val="single"/>
        </w:rPr>
        <w:t xml:space="preserve">Pour le </w:t>
      </w:r>
      <w:proofErr w:type="spellStart"/>
      <w:r w:rsidRPr="005B0973">
        <w:rPr>
          <w:u w:val="single"/>
        </w:rPr>
        <w:t>dataset</w:t>
      </w:r>
      <w:proofErr w:type="spellEnd"/>
      <w:r w:rsidRPr="005B0973">
        <w:rPr>
          <w:u w:val="single"/>
        </w:rPr>
        <w:t xml:space="preserve"> de Lotte</w:t>
      </w:r>
    </w:p>
    <w:p w14:paraId="15E7986B" w14:textId="77777777" w:rsidR="005B0973" w:rsidRDefault="005B0973" w:rsidP="005B0973"/>
    <w:p w14:paraId="70CEF159" w14:textId="77777777" w:rsidR="005B0973" w:rsidRDefault="005B0973" w:rsidP="005B0973">
      <w:r>
        <w:t>Un marqueur sont présent à chaque changement d’Age sur la photo, nous avons donc crée un dossier pour chaque Age et copier les images dans le dossier correspondant.</w:t>
      </w:r>
    </w:p>
    <w:p w14:paraId="4E0DD12D" w14:textId="77777777" w:rsidR="005B0973" w:rsidRDefault="005B0973" w:rsidP="005B0973"/>
    <w:p w14:paraId="031E9048" w14:textId="77777777" w:rsidR="005B0973" w:rsidRDefault="005B0973" w:rsidP="005B0973">
      <w:r>
        <w:t xml:space="preserve">L’application parcoure ensuite chaque dossier et extrait </w:t>
      </w:r>
      <w:r w:rsidR="00E67761">
        <w:t>l’âge</w:t>
      </w:r>
      <w:r>
        <w:t xml:space="preserve"> du nom du dossier et renomme chaque </w:t>
      </w:r>
      <w:r w:rsidR="00E67761">
        <w:t>image</w:t>
      </w:r>
      <w:r>
        <w:t xml:space="preserve"> avec </w:t>
      </w:r>
      <w:r w:rsidR="00E67761">
        <w:t>l’âge</w:t>
      </w:r>
      <w:r>
        <w:t xml:space="preserve"> obtenu et les autres éléments </w:t>
      </w:r>
      <w:r w:rsidR="00E67761">
        <w:t>sélectionnés</w:t>
      </w:r>
      <w:r>
        <w:t>.</w:t>
      </w:r>
    </w:p>
    <w:p w14:paraId="4691C0F8" w14:textId="77777777" w:rsidR="005B0973" w:rsidRDefault="005B0973" w:rsidP="005B0973"/>
    <w:p w14:paraId="60A4C761" w14:textId="77777777" w:rsidR="005B0973" w:rsidRDefault="005B0973" w:rsidP="005B0973">
      <w:pPr>
        <w:rPr>
          <w:u w:val="single"/>
        </w:rPr>
      </w:pPr>
      <w:r w:rsidRPr="005B0973">
        <w:rPr>
          <w:u w:val="single"/>
        </w:rPr>
        <w:t xml:space="preserve">Pour le </w:t>
      </w:r>
      <w:proofErr w:type="spellStart"/>
      <w:r w:rsidRPr="005B0973">
        <w:rPr>
          <w:u w:val="single"/>
        </w:rPr>
        <w:t>dataset</w:t>
      </w:r>
      <w:proofErr w:type="spellEnd"/>
      <w:r>
        <w:rPr>
          <w:u w:val="single"/>
        </w:rPr>
        <w:t xml:space="preserve"> de Stéphanie</w:t>
      </w:r>
    </w:p>
    <w:p w14:paraId="2C81CA8D" w14:textId="77777777" w:rsidR="005B0973" w:rsidRDefault="005B0973" w:rsidP="005B0973">
      <w:pPr>
        <w:rPr>
          <w:u w:val="single"/>
        </w:rPr>
      </w:pPr>
    </w:p>
    <w:p w14:paraId="0A4455CC" w14:textId="77777777" w:rsidR="005B0973" w:rsidRDefault="005B0973" w:rsidP="005B0973">
      <w:r w:rsidRPr="005B0973">
        <w:t>Aucun marqueur n’est présent</w:t>
      </w:r>
      <w:r>
        <w:t xml:space="preserve"> dans les</w:t>
      </w:r>
      <w:r w:rsidR="00E67761">
        <w:t xml:space="preserve"> images, l’application parcoure dans ce cas l’ensemble des images avec un âge de départ et un intervalle (nombre de jours).</w:t>
      </w:r>
    </w:p>
    <w:p w14:paraId="7A9C2D07" w14:textId="77777777" w:rsidR="00E67761" w:rsidRDefault="00E67761" w:rsidP="005B0973">
      <w:r>
        <w:t>L’application renomme chaque image avec l’âge actuel.</w:t>
      </w:r>
    </w:p>
    <w:p w14:paraId="54784F0B" w14:textId="77777777" w:rsidR="00E67761" w:rsidRDefault="00E67761" w:rsidP="005B0973"/>
    <w:p w14:paraId="267D293F" w14:textId="77777777" w:rsidR="00E67761" w:rsidRDefault="00F31248" w:rsidP="005B0973">
      <w:r>
        <w:t>A chaque image on ajoute l’intervalle à un index quand celui-ci</w:t>
      </w:r>
      <w:r w:rsidR="00E67761">
        <w:t xml:space="preserve"> atteint 365, on augmente l’âge de 1.</w:t>
      </w:r>
    </w:p>
    <w:p w14:paraId="2AA41DF8" w14:textId="77777777" w:rsidR="00CD74CA" w:rsidRDefault="00CD74CA" w:rsidP="005B0973"/>
    <w:p w14:paraId="751E82E4" w14:textId="77777777" w:rsidR="00CD74CA" w:rsidRDefault="00CD74CA" w:rsidP="00CD74CA">
      <w:pPr>
        <w:pStyle w:val="Titre3"/>
      </w:pPr>
      <w:bookmarkStart w:id="10" w:name="_Toc14127199"/>
      <w:r>
        <w:t>Suppression des images floues et potentiels biais.</w:t>
      </w:r>
      <w:bookmarkEnd w:id="10"/>
    </w:p>
    <w:p w14:paraId="2E904FD4" w14:textId="77777777" w:rsidR="00CD74CA" w:rsidRDefault="00CD74CA" w:rsidP="00CD74CA"/>
    <w:p w14:paraId="71533A2D" w14:textId="730DE3BE" w:rsidR="00B2349D" w:rsidRDefault="00CD74CA">
      <w:r>
        <w:t xml:space="preserve">Nous avons ensuite </w:t>
      </w:r>
      <w:r w:rsidR="00AD22E2">
        <w:t>supprimé</w:t>
      </w:r>
      <w:r>
        <w:t xml:space="preserve"> manuellement les photos qui </w:t>
      </w:r>
      <w:r w:rsidR="00382D4D">
        <w:t>étaient</w:t>
      </w:r>
      <w:r>
        <w:t xml:space="preserve"> floues </w:t>
      </w:r>
      <w:r w:rsidR="00A320BF">
        <w:t>(transition</w:t>
      </w:r>
      <w:r>
        <w:t xml:space="preserve"> entre les photos) et  celle où le visage </w:t>
      </w:r>
      <w:r w:rsidR="00AD22E2">
        <w:t>n’apparaissait</w:t>
      </w:r>
      <w:r>
        <w:t xml:space="preserve"> pas clairement.</w:t>
      </w:r>
    </w:p>
    <w:p w14:paraId="20EBB91A" w14:textId="77777777" w:rsidR="00D679B5" w:rsidRDefault="00D679B5" w:rsidP="00B2349D">
      <w:pPr>
        <w:pStyle w:val="Titre1"/>
      </w:pPr>
      <w:bookmarkStart w:id="11" w:name="_Toc14127200"/>
      <w:r>
        <w:t>Librairies Utilisés</w:t>
      </w:r>
      <w:bookmarkEnd w:id="11"/>
      <w:r>
        <w:t xml:space="preserve"> </w:t>
      </w:r>
    </w:p>
    <w:p w14:paraId="0E28CB87" w14:textId="77777777" w:rsidR="00D0125E" w:rsidRDefault="00D0125E" w:rsidP="00D0125E"/>
    <w:p w14:paraId="4E14AC8B" w14:textId="77777777" w:rsidR="00D0125E" w:rsidRDefault="00D0125E" w:rsidP="00D0125E">
      <w:r>
        <w:t xml:space="preserve">Notre Librairie </w:t>
      </w:r>
      <w:r w:rsidR="00520DBE">
        <w:t xml:space="preserve">de machine Learning </w:t>
      </w:r>
      <w:r>
        <w:t>utilise 2 librairies afin de fonctionner :</w:t>
      </w:r>
    </w:p>
    <w:p w14:paraId="0A2C3AAC" w14:textId="77777777" w:rsidR="00D0125E" w:rsidRDefault="00D0125E" w:rsidP="00D0125E"/>
    <w:p w14:paraId="5DD39AB8" w14:textId="77777777" w:rsidR="00D0125E" w:rsidRDefault="00D0125E" w:rsidP="00BD71FC">
      <w:pPr>
        <w:pStyle w:val="Paragraphedeliste"/>
        <w:numPr>
          <w:ilvl w:val="0"/>
          <w:numId w:val="4"/>
        </w:numPr>
      </w:pPr>
      <w:r>
        <w:t>Eigen : cette librairie est utilisée pour faire des opérations et manipulations vectorielles et matricielles.</w:t>
      </w:r>
    </w:p>
    <w:p w14:paraId="19E37491" w14:textId="77777777" w:rsidR="00D0125E" w:rsidRDefault="00D0125E" w:rsidP="00D0125E"/>
    <w:p w14:paraId="45FB8B7C" w14:textId="77777777" w:rsidR="00D0125E" w:rsidRDefault="00D0125E" w:rsidP="00BD71FC">
      <w:pPr>
        <w:pStyle w:val="Paragraphedeliste"/>
        <w:numPr>
          <w:ilvl w:val="0"/>
          <w:numId w:val="4"/>
        </w:numPr>
      </w:pPr>
      <w:proofErr w:type="spellStart"/>
      <w:r>
        <w:t>OpenCV</w:t>
      </w:r>
      <w:proofErr w:type="spellEnd"/>
      <w:r>
        <w:t xml:space="preserve"> : Cette librairie est utilisée pour extraire les pixels d’une image du </w:t>
      </w:r>
      <w:proofErr w:type="spellStart"/>
      <w:r>
        <w:t>dataset</w:t>
      </w:r>
      <w:proofErr w:type="spellEnd"/>
      <w:r>
        <w:t xml:space="preserve"> sous la forme d’une matrice.</w:t>
      </w:r>
    </w:p>
    <w:p w14:paraId="5E22DF59" w14:textId="77777777" w:rsidR="00D0125E" w:rsidRPr="00D0125E" w:rsidRDefault="00D0125E" w:rsidP="00D0125E"/>
    <w:p w14:paraId="7ADF4839" w14:textId="77777777" w:rsidR="00AF3B9A" w:rsidRDefault="00AF3B9A">
      <w:pPr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</w:rPr>
      </w:pPr>
      <w:r>
        <w:br w:type="page"/>
      </w:r>
    </w:p>
    <w:p w14:paraId="62E2AC50" w14:textId="77777777" w:rsidR="00D86F16" w:rsidRDefault="00B2349D" w:rsidP="00B2349D">
      <w:pPr>
        <w:pStyle w:val="Titre1"/>
      </w:pPr>
      <w:bookmarkStart w:id="12" w:name="_Toc14127201"/>
      <w:r>
        <w:lastRenderedPageBreak/>
        <w:t>Régression Linéaire</w:t>
      </w:r>
      <w:r w:rsidR="00A94C37">
        <w:t xml:space="preserve"> (</w:t>
      </w:r>
      <w:r w:rsidR="00A94C37" w:rsidRPr="00B2349D">
        <w:t>Moore-Penrose</w:t>
      </w:r>
      <w:r w:rsidR="00A94C37">
        <w:t>)</w:t>
      </w:r>
      <w:bookmarkEnd w:id="12"/>
    </w:p>
    <w:p w14:paraId="2CF971C6" w14:textId="77777777" w:rsidR="00D86F16" w:rsidRDefault="00D86F16" w:rsidP="00D86F16"/>
    <w:p w14:paraId="788E844E" w14:textId="77777777" w:rsidR="00B2349D" w:rsidRDefault="00B2349D" w:rsidP="00D86F16">
      <w:r>
        <w:t xml:space="preserve">La régression linéaire </w:t>
      </w:r>
      <w:r w:rsidRPr="00B2349D">
        <w:t>est un modèle de régression qui cherche à établir une rela</w:t>
      </w:r>
      <w:r w:rsidR="00F929E2">
        <w:t>tion linéaire entre les entrées et les sorties.</w:t>
      </w:r>
      <w:r>
        <w:t xml:space="preserve"> </w:t>
      </w:r>
    </w:p>
    <w:p w14:paraId="0E769A34" w14:textId="77777777" w:rsidR="00B2349D" w:rsidRDefault="00B2349D" w:rsidP="00D86F16"/>
    <w:p w14:paraId="770665B9" w14:textId="16EDC665" w:rsidR="001A4BE4" w:rsidRDefault="001A4BE4" w:rsidP="009A5AF7">
      <w:pPr>
        <w:pStyle w:val="Titre2"/>
      </w:pPr>
      <w:bookmarkStart w:id="13" w:name="_Toc14127202"/>
      <w:r>
        <w:t>Exemple d’utilisation</w:t>
      </w:r>
      <w:bookmarkEnd w:id="13"/>
      <w:r>
        <w:t xml:space="preserve"> </w:t>
      </w:r>
    </w:p>
    <w:p w14:paraId="3AE0D746" w14:textId="77777777" w:rsidR="00382D4D" w:rsidRPr="00382D4D" w:rsidRDefault="00382D4D" w:rsidP="00382D4D"/>
    <w:p w14:paraId="22E3C920" w14:textId="3DA8C179" w:rsidR="00382D4D" w:rsidRPr="00382D4D" w:rsidRDefault="00382D4D" w:rsidP="00382D4D">
      <w:pPr>
        <w:jc w:val="center"/>
      </w:pPr>
      <w:r w:rsidRPr="00382D4D">
        <w:rPr>
          <w:noProof/>
        </w:rPr>
        <w:drawing>
          <wp:inline distT="0" distB="0" distL="0" distR="0" wp14:anchorId="0E1321F1" wp14:editId="5BFAD45E">
            <wp:extent cx="2714173" cy="1745478"/>
            <wp:effectExtent l="0" t="0" r="0" b="7620"/>
            <wp:docPr id="7" name="Image 8" descr="Une image contenant objet&#10;&#10;Description générée automatiquement avec une confiance faible">
              <a:extLst xmlns:a="http://schemas.openxmlformats.org/drawingml/2006/main">
                <a:ext uri="{FF2B5EF4-FFF2-40B4-BE49-F238E27FC236}">
                  <a16:creationId xmlns:a16="http://schemas.microsoft.com/office/drawing/2014/main" id="{FC1F16D9-AF0F-4BA2-B952-FD9CFF8A79D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8" descr="Une image contenant objet&#10;&#10;Description générée automatiquement avec une confiance faible">
                      <a:extLst>
                        <a:ext uri="{FF2B5EF4-FFF2-40B4-BE49-F238E27FC236}">
                          <a16:creationId xmlns:a16="http://schemas.microsoft.com/office/drawing/2014/main" id="{FC1F16D9-AF0F-4BA2-B952-FD9CFF8A79D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41"/>
                    <a:stretch/>
                  </pic:blipFill>
                  <pic:spPr>
                    <a:xfrm>
                      <a:off x="0" y="0"/>
                      <a:ext cx="2752460" cy="17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96A2F" w14:textId="08CF5BF3" w:rsidR="001A4BE4" w:rsidRDefault="001A4BE4" w:rsidP="00382D4D">
      <w:pPr>
        <w:jc w:val="center"/>
      </w:pPr>
    </w:p>
    <w:p w14:paraId="0BEB7035" w14:textId="77777777" w:rsidR="001A4BE4" w:rsidRPr="001A4BE4" w:rsidRDefault="001A4BE4" w:rsidP="001A4BE4"/>
    <w:p w14:paraId="623C60A4" w14:textId="77777777" w:rsidR="009A5AF7" w:rsidRDefault="009A5AF7" w:rsidP="009A5AF7">
      <w:pPr>
        <w:pStyle w:val="Titre2"/>
      </w:pPr>
      <w:bookmarkStart w:id="14" w:name="_Toc14127203"/>
      <w:r>
        <w:t>Entrainement</w:t>
      </w:r>
      <w:bookmarkEnd w:id="14"/>
    </w:p>
    <w:p w14:paraId="4154670B" w14:textId="77777777" w:rsidR="00941A3C" w:rsidRDefault="00941A3C" w:rsidP="00F929E2"/>
    <w:p w14:paraId="5E01E750" w14:textId="77777777" w:rsidR="00F929E2" w:rsidRDefault="009A5AF7" w:rsidP="00F929E2">
      <w:r>
        <w:t>Pour l’entrainement de la</w:t>
      </w:r>
      <w:r w:rsidR="00F929E2">
        <w:t xml:space="preserve"> régression linéaire, notre librairie utilise la formule avec la </w:t>
      </w:r>
      <w:r w:rsidR="00F929E2" w:rsidRPr="00B2349D">
        <w:t>Pseudo-inverse de Moore-Penrose</w:t>
      </w:r>
      <w:r w:rsidR="00F929E2">
        <w:t xml:space="preserve">. </w:t>
      </w:r>
    </w:p>
    <w:p w14:paraId="0A13CB7F" w14:textId="77777777" w:rsidR="004A2020" w:rsidRDefault="004A2020" w:rsidP="00D86F16"/>
    <w:p w14:paraId="34727C0A" w14:textId="77777777" w:rsidR="004A2020" w:rsidRPr="007239D0" w:rsidRDefault="004A2020" w:rsidP="00D86F16">
      <w:pPr>
        <w:rPr>
          <w:i/>
          <w:sz w:val="36"/>
        </w:rPr>
      </w:pPr>
      <m:oMathPara>
        <m:oMath>
          <m:r>
            <w:rPr>
              <w:rFonts w:ascii="Cambria Math" w:hAnsi="Cambria Math"/>
              <w:sz w:val="36"/>
            </w:rPr>
            <m:t>W=</m:t>
          </m:r>
          <m:d>
            <m:dPr>
              <m:ctrlPr>
                <w:rPr>
                  <w:rFonts w:ascii="Cambria Math" w:hAnsi="Cambria Math"/>
                  <w:i/>
                  <w:sz w:val="36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 w:val="36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36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3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36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36"/>
                            </w:rPr>
                            <m:t>T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36"/>
                        </w:rPr>
                        <m:t>X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sz w:val="36"/>
                    </w:rPr>
                    <m:t>-1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sz w:val="3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6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36"/>
                    </w:rPr>
                    <m:t>T</m:t>
                  </m:r>
                </m:sup>
              </m:sSup>
            </m:e>
          </m:d>
          <m:r>
            <w:rPr>
              <w:rFonts w:ascii="Cambria Math" w:hAnsi="Cambria Math"/>
              <w:sz w:val="36"/>
            </w:rPr>
            <m:t>Y</m:t>
          </m:r>
        </m:oMath>
      </m:oMathPara>
    </w:p>
    <w:p w14:paraId="270D4840" w14:textId="77777777" w:rsidR="00FC3DF8" w:rsidRPr="004A2020" w:rsidRDefault="00FC3DF8" w:rsidP="00D86F16"/>
    <w:p w14:paraId="43999711" w14:textId="77777777" w:rsidR="00FC3DF8" w:rsidRDefault="009A5AF7" w:rsidP="009A5AF7">
      <w:pPr>
        <w:pStyle w:val="Titre2"/>
      </w:pPr>
      <w:bookmarkStart w:id="15" w:name="_Toc14127204"/>
      <w:r>
        <w:t>Prédiction</w:t>
      </w:r>
      <w:bookmarkEnd w:id="15"/>
    </w:p>
    <w:p w14:paraId="76453C84" w14:textId="77777777" w:rsidR="00941A3C" w:rsidRDefault="00941A3C" w:rsidP="009A5AF7"/>
    <w:p w14:paraId="592F8FE2" w14:textId="77777777" w:rsidR="009A5AF7" w:rsidRDefault="009A5AF7" w:rsidP="009A5AF7">
      <w:r>
        <w:t>Pour la prédiction, il suffit de multiplier la matrice de poids ayant une forme (</w:t>
      </w:r>
      <w:r w:rsidR="00941A3C">
        <w:t>x</w:t>
      </w:r>
      <w:r>
        <w:t xml:space="preserve">, 1) avec la matrice des inputs (1, </w:t>
      </w:r>
      <w:r w:rsidR="00941A3C">
        <w:t>x</w:t>
      </w:r>
      <w:r>
        <w:t>)</w:t>
      </w:r>
      <w:r w:rsidR="00941A3C">
        <w:t>.</w:t>
      </w:r>
    </w:p>
    <w:p w14:paraId="10AFBBBA" w14:textId="77777777" w:rsidR="00941A3C" w:rsidRDefault="00941A3C" w:rsidP="009A5AF7"/>
    <w:p w14:paraId="40C19441" w14:textId="77777777" w:rsidR="00941A3C" w:rsidRPr="009A5AF7" w:rsidRDefault="00941A3C" w:rsidP="009A5AF7">
      <w:r>
        <w:t>Le résultat de cette multiplication matricielle donne une matrice (1,1) correspondant à la prédiction.</w:t>
      </w:r>
    </w:p>
    <w:p w14:paraId="5D61589B" w14:textId="77777777" w:rsidR="009A5AF7" w:rsidRDefault="009A5AF7" w:rsidP="009A5AF7"/>
    <w:p w14:paraId="7A9107B9" w14:textId="77777777" w:rsidR="00941A3C" w:rsidRDefault="00941A3C" w:rsidP="009A5AF7">
      <w:r>
        <w:t>Note : x correspond au nombre d’entrée par image.</w:t>
      </w:r>
    </w:p>
    <w:p w14:paraId="28E2471C" w14:textId="77777777" w:rsidR="00941A3C" w:rsidRPr="009A5AF7" w:rsidRDefault="00941A3C" w:rsidP="009A5AF7"/>
    <w:p w14:paraId="0BCEBD3D" w14:textId="77777777" w:rsidR="00FC3DF8" w:rsidRDefault="00FC3DF8" w:rsidP="009A5AF7">
      <w:pPr>
        <w:pStyle w:val="Titre2"/>
      </w:pPr>
      <w:bookmarkStart w:id="16" w:name="_Toc14127205"/>
      <w:r>
        <w:t>Problèmes rencontrés</w:t>
      </w:r>
      <w:bookmarkEnd w:id="16"/>
    </w:p>
    <w:p w14:paraId="153E8C41" w14:textId="77777777" w:rsidR="00941A3C" w:rsidRDefault="00941A3C" w:rsidP="00D86F16"/>
    <w:p w14:paraId="1B974AD8" w14:textId="77777777" w:rsidR="00B2349D" w:rsidRDefault="004A2020" w:rsidP="00D86F16">
      <w:r>
        <w:t xml:space="preserve">Nous avons rencontré des problèmes avec la formule </w:t>
      </w:r>
      <w:r w:rsidR="009A5AF7">
        <w:t xml:space="preserve">d’entrainement </w:t>
      </w:r>
      <w:r>
        <w:t>car si la matrice contient plus de colonnes que de ligne la formule à utiliser est :</w:t>
      </w:r>
    </w:p>
    <w:p w14:paraId="161F00E9" w14:textId="77777777" w:rsidR="004A2020" w:rsidRDefault="004A2020" w:rsidP="00D86F16"/>
    <w:p w14:paraId="3E72A637" w14:textId="77777777" w:rsidR="004A2020" w:rsidRPr="007239D0" w:rsidRDefault="004A2020" w:rsidP="00D86F16">
      <w:pPr>
        <w:rPr>
          <w:sz w:val="36"/>
          <w:szCs w:val="40"/>
        </w:rPr>
      </w:pPr>
      <m:oMathPara>
        <m:oMath>
          <m:r>
            <w:rPr>
              <w:rFonts w:ascii="Cambria Math" w:hAnsi="Cambria Math"/>
              <w:sz w:val="36"/>
              <w:szCs w:val="40"/>
            </w:rPr>
            <m:t xml:space="preserve">W= </m:t>
          </m:r>
          <m:sSup>
            <m:sSupPr>
              <m:ctrlPr>
                <w:rPr>
                  <w:rStyle w:val="mi"/>
                  <w:rFonts w:ascii="Cambria Math" w:hAnsi="Cambria Math"/>
                  <w:color w:val="242729"/>
                  <w:sz w:val="36"/>
                  <w:szCs w:val="40"/>
                  <w:bdr w:val="none" w:sz="0" w:space="0" w:color="auto" w:frame="1"/>
                  <w:shd w:val="clear" w:color="auto" w:fill="FFFFFF"/>
                </w:rPr>
              </m:ctrlPr>
            </m:sSupPr>
            <m:e>
              <m:r>
                <m:rPr>
                  <m:sty m:val="p"/>
                </m:rPr>
                <w:rPr>
                  <w:rStyle w:val="mi"/>
                  <w:rFonts w:ascii="Cambria Math" w:hAnsi="Cambria Math"/>
                  <w:color w:val="242729"/>
                  <w:sz w:val="36"/>
                  <w:szCs w:val="40"/>
                  <w:bdr w:val="none" w:sz="0" w:space="0" w:color="auto" w:frame="1"/>
                  <w:shd w:val="clear" w:color="auto" w:fill="FFFFFF"/>
                </w:rPr>
                <m:t>X</m:t>
              </m:r>
            </m:e>
            <m:sup>
              <m:r>
                <m:rPr>
                  <m:sty m:val="p"/>
                </m:rPr>
                <w:rPr>
                  <w:rStyle w:val="mi"/>
                  <w:rFonts w:ascii="Cambria Math" w:hAnsi="Cambria Math"/>
                  <w:color w:val="242729"/>
                  <w:sz w:val="36"/>
                  <w:szCs w:val="40"/>
                  <w:bdr w:val="none" w:sz="0" w:space="0" w:color="auto" w:frame="1"/>
                  <w:shd w:val="clear" w:color="auto" w:fill="FFFFFF"/>
                </w:rPr>
                <m:t>T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sz w:val="36"/>
                  <w:szCs w:val="40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36"/>
                      <w:szCs w:val="40"/>
                    </w:rPr>
                  </m:ctrlPr>
                </m:dPr>
                <m:e>
                  <m:r>
                    <w:rPr>
                      <w:rFonts w:ascii="Cambria Math" w:hAnsi="Cambria Math"/>
                      <w:sz w:val="36"/>
                      <w:szCs w:val="40"/>
                    </w:rPr>
                    <m:t>X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6"/>
                          <w:szCs w:val="4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6"/>
                          <w:szCs w:val="40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36"/>
                          <w:szCs w:val="40"/>
                        </w:rPr>
                        <m:t>T</m:t>
                      </m:r>
                    </m:sup>
                  </m:sSup>
                </m:e>
              </m:d>
            </m:e>
            <m:sup>
              <m:r>
                <w:rPr>
                  <w:rFonts w:ascii="Cambria Math" w:hAnsi="Cambria Math"/>
                  <w:sz w:val="36"/>
                  <w:szCs w:val="40"/>
                </w:rPr>
                <m:t>-1</m:t>
              </m:r>
            </m:sup>
          </m:sSup>
        </m:oMath>
      </m:oMathPara>
    </w:p>
    <w:p w14:paraId="4F5F4EF7" w14:textId="77777777" w:rsidR="00A94C37" w:rsidRDefault="00A94C37" w:rsidP="00D86F16"/>
    <w:p w14:paraId="16654268" w14:textId="77777777" w:rsidR="00A94C37" w:rsidRDefault="00A94C37" w:rsidP="00A94C37">
      <w:r w:rsidRPr="00A94C37">
        <w:t>L’</w:t>
      </w:r>
      <w:r>
        <w:t>autre formule ne fonctionnait pas lorsque nous testions certains cas.</w:t>
      </w:r>
    </w:p>
    <w:p w14:paraId="40C0BADC" w14:textId="77777777" w:rsidR="00520DBE" w:rsidRDefault="00A94C37" w:rsidP="00520DBE">
      <w:r>
        <w:t xml:space="preserve">Pour résoudre le problème nous avons utilisé </w:t>
      </w:r>
      <w:r w:rsidR="00290206">
        <w:t>l’implémentation du</w:t>
      </w:r>
      <w:r>
        <w:t xml:space="preserve"> pseudo inverse </w:t>
      </w:r>
      <w:r w:rsidR="00290206">
        <w:t>d’Eigen</w:t>
      </w:r>
      <w:r>
        <w:t xml:space="preserve"> qui utilise automatiquement la bonne formule en fonction de la matrice.</w:t>
      </w:r>
    </w:p>
    <w:p w14:paraId="2C59B9F5" w14:textId="77777777" w:rsidR="00B60F38" w:rsidRDefault="00B60F38" w:rsidP="00471B3C">
      <w:pPr>
        <w:pStyle w:val="Titre2"/>
      </w:pPr>
      <w:bookmarkStart w:id="17" w:name="_Toc14127206"/>
      <w:r>
        <w:lastRenderedPageBreak/>
        <w:t>Sauvegarde des poids et Chargement</w:t>
      </w:r>
      <w:bookmarkEnd w:id="17"/>
    </w:p>
    <w:p w14:paraId="093FAAA6" w14:textId="77777777" w:rsidR="00B60F38" w:rsidRDefault="00B60F38" w:rsidP="00B60F38"/>
    <w:p w14:paraId="6A825015" w14:textId="77777777" w:rsidR="00B60F38" w:rsidRDefault="00B60F38" w:rsidP="00B60F38">
      <w:r>
        <w:t>Les poids peuvent être sauvegardés sous un format CSV, celui –ci contiendra l’ensemble des poids sous une ligne.</w:t>
      </w:r>
    </w:p>
    <w:p w14:paraId="24473529" w14:textId="77777777" w:rsidR="00B60F38" w:rsidRDefault="00B60F38" w:rsidP="00B60F38"/>
    <w:p w14:paraId="5ACF1F37" w14:textId="77777777" w:rsidR="00B60F38" w:rsidRDefault="00B60F38" w:rsidP="00B60F38">
      <w:r>
        <w:t>La librairie permet aussi le chargement du modèle via CSV</w:t>
      </w:r>
      <w:r w:rsidR="000F6D9B">
        <w:t>.</w:t>
      </w:r>
    </w:p>
    <w:p w14:paraId="56ED5918" w14:textId="77777777" w:rsidR="00B60F38" w:rsidRPr="00B60F38" w:rsidRDefault="00B60F38" w:rsidP="00B60F38"/>
    <w:p w14:paraId="6A7FDEEF" w14:textId="77777777" w:rsidR="00B2349D" w:rsidRDefault="00471B3C" w:rsidP="00471B3C">
      <w:pPr>
        <w:pStyle w:val="Titre2"/>
      </w:pPr>
      <w:bookmarkStart w:id="18" w:name="_Toc14127207"/>
      <w:r>
        <w:t>R</w:t>
      </w:r>
      <w:r w:rsidR="00B2349D">
        <w:t>ésultat</w:t>
      </w:r>
      <w:r>
        <w:t>s</w:t>
      </w:r>
      <w:bookmarkEnd w:id="18"/>
    </w:p>
    <w:p w14:paraId="46986245" w14:textId="174CEB20" w:rsidR="00471B3C" w:rsidRDefault="00471B3C" w:rsidP="00471B3C"/>
    <w:p w14:paraId="7CE4D69B" w14:textId="0EF23523" w:rsidR="00382D4D" w:rsidRDefault="00382D4D" w:rsidP="00471B3C">
      <w:r>
        <w:t>Nous avons d</w:t>
      </w:r>
      <w:r w:rsidR="005638F6">
        <w:t>’abord entrain</w:t>
      </w:r>
      <w:r w:rsidR="005638F6" w:rsidRPr="005638F6">
        <w:t>é</w:t>
      </w:r>
      <w:r w:rsidR="005638F6">
        <w:t xml:space="preserve"> le model sur le </w:t>
      </w:r>
      <w:proofErr w:type="spellStart"/>
      <w:r w:rsidR="005638F6">
        <w:t>dataset</w:t>
      </w:r>
      <w:proofErr w:type="spellEnd"/>
      <w:r w:rsidR="005638F6">
        <w:t xml:space="preserve"> de Lotte en Gris et en Couleur avec diff</w:t>
      </w:r>
      <w:r w:rsidR="005638F6" w:rsidRPr="005638F6">
        <w:t>é</w:t>
      </w:r>
      <w:r w:rsidR="005638F6">
        <w:t>rentes tailles d’images.</w:t>
      </w:r>
    </w:p>
    <w:p w14:paraId="350020A0" w14:textId="77777777" w:rsidR="00A320BF" w:rsidRDefault="00A320BF" w:rsidP="00471B3C"/>
    <w:p w14:paraId="52B8A5F0" w14:textId="7C21BA97" w:rsidR="005638F6" w:rsidRDefault="005638F6" w:rsidP="00471B3C">
      <w:r w:rsidRPr="005638F6">
        <w:rPr>
          <w:u w:val="single"/>
        </w:rPr>
        <w:t>Note</w:t>
      </w:r>
      <w:r>
        <w:t xml:space="preserve"> :  Avec une taille de 490 x 357 en couleur </w:t>
      </w:r>
      <w:r w:rsidR="00A320BF">
        <w:t>l’entrainement ne fonctionne pas car la taille de la mémoire n’est pas suffisante pour stocker la matrice contenant les pixels.</w:t>
      </w:r>
    </w:p>
    <w:p w14:paraId="5AD07D95" w14:textId="60F07802" w:rsidR="005638F6" w:rsidRDefault="005638F6" w:rsidP="00471B3C"/>
    <w:p w14:paraId="0438D56C" w14:textId="2F5A45FF" w:rsidR="00A320BF" w:rsidRDefault="00A320BF" w:rsidP="00471B3C">
      <w:pPr>
        <w:rPr>
          <w:u w:val="single"/>
        </w:rPr>
      </w:pPr>
      <w:r w:rsidRPr="00A320BF">
        <w:rPr>
          <w:u w:val="single"/>
        </w:rPr>
        <w:t>Lotte :</w:t>
      </w:r>
    </w:p>
    <w:p w14:paraId="353C2320" w14:textId="77777777" w:rsidR="00917797" w:rsidRPr="00A320BF" w:rsidRDefault="00917797" w:rsidP="00471B3C">
      <w:pPr>
        <w:rPr>
          <w:u w:val="single"/>
        </w:rPr>
      </w:pPr>
    </w:p>
    <w:p w14:paraId="1F090E3A" w14:textId="0211B027" w:rsidR="00FC3DF8" w:rsidRDefault="00382D4D" w:rsidP="00471B3C">
      <w:r>
        <w:rPr>
          <w:noProof/>
        </w:rPr>
        <w:drawing>
          <wp:inline distT="0" distB="0" distL="0" distR="0" wp14:anchorId="15F0A3F0" wp14:editId="03F4834C">
            <wp:extent cx="3800475" cy="884654"/>
            <wp:effectExtent l="0" t="0" r="0" b="0"/>
            <wp:docPr id="11" name="Image 11" descr="C:\Users\nico_\Downloads\7OgiI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ico_\Downloads\7OgiIIO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884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F750C" w14:textId="77777777" w:rsidR="00917797" w:rsidRDefault="00917797" w:rsidP="00471B3C"/>
    <w:p w14:paraId="3860E62B" w14:textId="233794DF" w:rsidR="00A320BF" w:rsidRDefault="00A320BF" w:rsidP="00471B3C">
      <w:pPr>
        <w:rPr>
          <w:u w:val="single"/>
        </w:rPr>
      </w:pPr>
      <w:r w:rsidRPr="00A320BF">
        <w:rPr>
          <w:u w:val="single"/>
        </w:rPr>
        <w:t xml:space="preserve">Big </w:t>
      </w:r>
      <w:proofErr w:type="spellStart"/>
      <w:r w:rsidRPr="00A320BF">
        <w:rPr>
          <w:u w:val="single"/>
        </w:rPr>
        <w:t>Dataset</w:t>
      </w:r>
      <w:proofErr w:type="spellEnd"/>
      <w:r w:rsidRPr="00A320BF">
        <w:rPr>
          <w:u w:val="single"/>
        </w:rPr>
        <w:t> :</w:t>
      </w:r>
    </w:p>
    <w:p w14:paraId="265701A9" w14:textId="77777777" w:rsidR="00917797" w:rsidRDefault="00917797" w:rsidP="00471B3C">
      <w:pPr>
        <w:rPr>
          <w:u w:val="single"/>
        </w:rPr>
      </w:pPr>
    </w:p>
    <w:p w14:paraId="50E3E8DC" w14:textId="55BB219D" w:rsidR="00A320BF" w:rsidRPr="00A320BF" w:rsidRDefault="00917797" w:rsidP="00471B3C">
      <w:pPr>
        <w:rPr>
          <w:u w:val="single"/>
        </w:rPr>
      </w:pPr>
      <w:r>
        <w:rPr>
          <w:noProof/>
        </w:rPr>
        <w:drawing>
          <wp:inline distT="0" distB="0" distL="0" distR="0" wp14:anchorId="070575C8" wp14:editId="778422CA">
            <wp:extent cx="5753100" cy="1143000"/>
            <wp:effectExtent l="0" t="0" r="0" b="0"/>
            <wp:docPr id="13" name="Image 13" descr="C:\Users\nico_\Downloads\P7UV0I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nico_\Downloads\P7UV0IQ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E2A59B" w14:textId="77777777" w:rsidR="00917797" w:rsidRDefault="00917797" w:rsidP="00917797">
      <w:pPr>
        <w:rPr>
          <w:u w:val="single"/>
        </w:rPr>
      </w:pPr>
    </w:p>
    <w:p w14:paraId="4E4A46FC" w14:textId="12941085" w:rsidR="00917797" w:rsidRDefault="00917797" w:rsidP="00917797">
      <w:pPr>
        <w:rPr>
          <w:u w:val="single"/>
        </w:rPr>
      </w:pPr>
      <w:r w:rsidRPr="00A320BF">
        <w:rPr>
          <w:u w:val="single"/>
        </w:rPr>
        <w:t xml:space="preserve">Big </w:t>
      </w:r>
      <w:proofErr w:type="spellStart"/>
      <w:r w:rsidRPr="00A320BF">
        <w:rPr>
          <w:u w:val="single"/>
        </w:rPr>
        <w:t>Dataset</w:t>
      </w:r>
      <w:proofErr w:type="spellEnd"/>
      <w:r w:rsidRPr="00A320BF">
        <w:rPr>
          <w:u w:val="single"/>
        </w:rPr>
        <w:t> </w:t>
      </w:r>
      <w:r>
        <w:rPr>
          <w:u w:val="single"/>
        </w:rPr>
        <w:t xml:space="preserve">avec </w:t>
      </w:r>
      <w:proofErr w:type="spellStart"/>
      <w:proofErr w:type="gramStart"/>
      <w:r w:rsidRPr="00917797">
        <w:rPr>
          <w:u w:val="single"/>
        </w:rPr>
        <w:t>haarcascade</w:t>
      </w:r>
      <w:proofErr w:type="spellEnd"/>
      <w:r w:rsidRPr="00A320BF">
        <w:rPr>
          <w:u w:val="single"/>
        </w:rPr>
        <w:t>:</w:t>
      </w:r>
      <w:proofErr w:type="gramEnd"/>
    </w:p>
    <w:p w14:paraId="554A7337" w14:textId="2432E7F6" w:rsidR="00917797" w:rsidRDefault="00917797" w:rsidP="00917797">
      <w:pPr>
        <w:rPr>
          <w:u w:val="single"/>
        </w:rPr>
      </w:pPr>
    </w:p>
    <w:p w14:paraId="4FF9A02F" w14:textId="115D4336" w:rsidR="00917797" w:rsidRDefault="00917797" w:rsidP="00917797">
      <w:pPr>
        <w:rPr>
          <w:u w:val="single"/>
        </w:rPr>
      </w:pPr>
      <w:r w:rsidRPr="00917797">
        <w:rPr>
          <w:noProof/>
        </w:rPr>
        <w:drawing>
          <wp:inline distT="0" distB="0" distL="0" distR="0" wp14:anchorId="4CD2FD99" wp14:editId="41FAD782">
            <wp:extent cx="5753100" cy="895350"/>
            <wp:effectExtent l="0" t="0" r="0" b="0"/>
            <wp:docPr id="14" name="Image 14" descr="C:\Users\nico_\Downloads\ax30M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nico_\Downloads\ax30MS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930"/>
                    <a:stretch/>
                  </pic:blipFill>
                  <pic:spPr bwMode="auto">
                    <a:xfrm>
                      <a:off x="0" y="0"/>
                      <a:ext cx="575310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E45B1E" w14:textId="77777777" w:rsidR="00917797" w:rsidRDefault="00917797" w:rsidP="00AF3B9A">
      <w:pPr>
        <w:pStyle w:val="Titre1"/>
      </w:pPr>
    </w:p>
    <w:p w14:paraId="39738CFB" w14:textId="5BDAA477" w:rsidR="00A94C37" w:rsidRPr="00AF3B9A" w:rsidRDefault="00A94C37" w:rsidP="00AF3B9A">
      <w:pPr>
        <w:pStyle w:val="Titre1"/>
      </w:pPr>
      <w:bookmarkStart w:id="19" w:name="_Toc14127208"/>
      <w:r>
        <w:t xml:space="preserve">Classification Linéaire </w:t>
      </w:r>
      <w:r w:rsidR="00A02D4A">
        <w:t>(Perceptron</w:t>
      </w:r>
      <w:r>
        <w:t xml:space="preserve"> de </w:t>
      </w:r>
      <w:proofErr w:type="spellStart"/>
      <w:r>
        <w:t>Rosenblatt</w:t>
      </w:r>
      <w:proofErr w:type="spellEnd"/>
      <w:r>
        <w:t>)</w:t>
      </w:r>
      <w:bookmarkEnd w:id="19"/>
    </w:p>
    <w:p w14:paraId="20F43EB8" w14:textId="77777777" w:rsidR="00520DBE" w:rsidRPr="00520DBE" w:rsidRDefault="00520DBE" w:rsidP="00520DBE"/>
    <w:p w14:paraId="5516E1E6" w14:textId="77777777" w:rsidR="00A94C37" w:rsidRDefault="00520DBE" w:rsidP="00520DBE">
      <w:pPr>
        <w:pStyle w:val="Sansinterligne"/>
      </w:pPr>
      <w:r>
        <w:t xml:space="preserve">Le perceptron de </w:t>
      </w:r>
      <w:proofErr w:type="spellStart"/>
      <w:r>
        <w:t>Rosenblatt</w:t>
      </w:r>
      <w:proofErr w:type="spellEnd"/>
      <w:r>
        <w:t xml:space="preserve"> est un réseau de neurone simple avec une seule couche. On parle de classifieur linéaire.</w:t>
      </w:r>
    </w:p>
    <w:p w14:paraId="69E51236" w14:textId="77777777" w:rsidR="00520DBE" w:rsidRDefault="00520DBE" w:rsidP="00520DBE">
      <w:pPr>
        <w:pStyle w:val="Sansinterligne"/>
      </w:pPr>
    </w:p>
    <w:p w14:paraId="13F8A3C5" w14:textId="434C4AC8" w:rsidR="00AF3B9A" w:rsidRDefault="00AF3B9A" w:rsidP="00AF3B9A">
      <w:pPr>
        <w:pStyle w:val="Titre2"/>
      </w:pPr>
      <w:bookmarkStart w:id="20" w:name="_Toc14127209"/>
      <w:r>
        <w:lastRenderedPageBreak/>
        <w:t>Exemple d’utilisation</w:t>
      </w:r>
      <w:bookmarkEnd w:id="20"/>
      <w:r>
        <w:t xml:space="preserve"> </w:t>
      </w:r>
    </w:p>
    <w:p w14:paraId="60DDA908" w14:textId="32AA7199" w:rsidR="000024D2" w:rsidRDefault="000024D2" w:rsidP="000024D2"/>
    <w:p w14:paraId="76985A70" w14:textId="4DD26D54" w:rsidR="000024D2" w:rsidRPr="000024D2" w:rsidRDefault="000024D2" w:rsidP="000024D2">
      <w:r>
        <w:t>Quand les données sont séparables linéaires.</w:t>
      </w:r>
    </w:p>
    <w:p w14:paraId="44AF8399" w14:textId="77777777" w:rsidR="00AF3B9A" w:rsidRDefault="00AF3B9A" w:rsidP="00520DBE">
      <w:pPr>
        <w:pStyle w:val="Sansinterligne"/>
      </w:pPr>
    </w:p>
    <w:p w14:paraId="1C5865EB" w14:textId="16073393" w:rsidR="00AF3B9A" w:rsidRDefault="00382D4D" w:rsidP="00382D4D">
      <w:pPr>
        <w:pStyle w:val="Sansinterligne"/>
        <w:jc w:val="center"/>
      </w:pPr>
      <w:r w:rsidRPr="00382D4D">
        <w:rPr>
          <w:noProof/>
        </w:rPr>
        <w:drawing>
          <wp:inline distT="0" distB="0" distL="0" distR="0" wp14:anchorId="2D524E05" wp14:editId="4987D176">
            <wp:extent cx="3116872" cy="2031340"/>
            <wp:effectExtent l="0" t="0" r="7620" b="7620"/>
            <wp:docPr id="6" name="Image 3">
              <a:extLst xmlns:a="http://schemas.openxmlformats.org/drawingml/2006/main">
                <a:ext uri="{FF2B5EF4-FFF2-40B4-BE49-F238E27FC236}">
                  <a16:creationId xmlns:a16="http://schemas.microsoft.com/office/drawing/2014/main" id="{E117E104-EE89-4F11-9CBB-BBF1AAA01A6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3">
                      <a:extLst>
                        <a:ext uri="{FF2B5EF4-FFF2-40B4-BE49-F238E27FC236}">
                          <a16:creationId xmlns:a16="http://schemas.microsoft.com/office/drawing/2014/main" id="{E117E104-EE89-4F11-9CBB-BBF1AAA01A6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5703" cy="2043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C107B" w14:textId="77777777" w:rsidR="00917797" w:rsidRDefault="00917797" w:rsidP="000D1ED1">
      <w:bookmarkStart w:id="21" w:name="_GoBack"/>
      <w:bookmarkEnd w:id="21"/>
    </w:p>
    <w:p w14:paraId="064A99FA" w14:textId="249455CB" w:rsidR="00520DBE" w:rsidRDefault="00520DBE" w:rsidP="00520DBE">
      <w:pPr>
        <w:pStyle w:val="Titre2"/>
      </w:pPr>
      <w:bookmarkStart w:id="22" w:name="_Toc14127210"/>
      <w:r>
        <w:t>Entrainement</w:t>
      </w:r>
      <w:bookmarkEnd w:id="22"/>
    </w:p>
    <w:p w14:paraId="7701C8BC" w14:textId="77777777" w:rsidR="007239D0" w:rsidRPr="007239D0" w:rsidRDefault="007239D0" w:rsidP="007239D0"/>
    <w:p w14:paraId="1A7EC7FD" w14:textId="77777777" w:rsidR="00520DBE" w:rsidRDefault="00520DBE" w:rsidP="00520DBE">
      <w:pPr>
        <w:pStyle w:val="Sansinterligne"/>
      </w:pPr>
      <w:r>
        <w:t>Notre librairie implémente la règle d’apprentissage du perceptron.</w:t>
      </w:r>
    </w:p>
    <w:p w14:paraId="0CCAF9C6" w14:textId="77777777" w:rsidR="00520DBE" w:rsidRDefault="007239D0" w:rsidP="00520DBE">
      <w:pPr>
        <w:pStyle w:val="Sansinterligne"/>
      </w:pPr>
      <w:r>
        <w:t>Cet</w:t>
      </w:r>
      <w:r w:rsidR="00520DBE">
        <w:t xml:space="preserve"> entrainement itératif </w:t>
      </w:r>
      <w:r>
        <w:t>se base sur la répétition de la formule :</w:t>
      </w:r>
    </w:p>
    <w:p w14:paraId="61DCD1A2" w14:textId="4127ACB6" w:rsidR="007239D0" w:rsidRDefault="007239D0" w:rsidP="00520DBE">
      <w:pPr>
        <w:pStyle w:val="Sansinterligne"/>
      </w:pPr>
    </w:p>
    <w:p w14:paraId="6F63103C" w14:textId="77777777" w:rsidR="007239D0" w:rsidRPr="007239D0" w:rsidRDefault="007239D0" w:rsidP="00520DBE">
      <w:pPr>
        <w:pStyle w:val="Sansinterligne"/>
        <w:rPr>
          <w:sz w:val="36"/>
        </w:rPr>
      </w:pPr>
      <m:oMathPara>
        <m:oMath>
          <m:r>
            <w:rPr>
              <w:rFonts w:ascii="Cambria Math" w:hAnsi="Cambria Math"/>
              <w:sz w:val="36"/>
            </w:rPr>
            <m:t xml:space="preserve">W=W+alpha </m:t>
          </m:r>
          <m:d>
            <m:dPr>
              <m:ctrlPr>
                <w:rPr>
                  <w:rFonts w:ascii="Cambria Math" w:hAnsi="Cambria Math"/>
                  <w:i/>
                  <w:sz w:val="36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 w:val="3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6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  <w:sz w:val="36"/>
                    </w:rPr>
                    <m:t>k</m:t>
                  </m:r>
                </m:sup>
              </m:sSup>
              <m:r>
                <w:rPr>
                  <w:rFonts w:ascii="Cambria Math" w:hAnsi="Cambria Math"/>
                  <w:sz w:val="36"/>
                </w:rPr>
                <m:t>-g</m:t>
              </m:r>
              <m:d>
                <m:dPr>
                  <m:ctrlPr>
                    <w:rPr>
                      <w:rFonts w:ascii="Cambria Math" w:hAnsi="Cambria Math"/>
                      <w:i/>
                      <w:sz w:val="36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6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6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36"/>
                        </w:rPr>
                        <m:t>k</m:t>
                      </m:r>
                    </m:sup>
                  </m:sSup>
                </m:e>
              </m:d>
            </m:e>
          </m:d>
          <m:sSup>
            <m:sSupPr>
              <m:ctrlPr>
                <w:rPr>
                  <w:rFonts w:ascii="Cambria Math" w:hAnsi="Cambria Math"/>
                  <w:i/>
                  <w:sz w:val="36"/>
                </w:rPr>
              </m:ctrlPr>
            </m:sSupPr>
            <m:e>
              <m:r>
                <w:rPr>
                  <w:rFonts w:ascii="Cambria Math" w:hAnsi="Cambria Math"/>
                  <w:sz w:val="36"/>
                </w:rPr>
                <m:t>X</m:t>
              </m:r>
            </m:e>
            <m:sup>
              <m:r>
                <w:rPr>
                  <w:rFonts w:ascii="Cambria Math" w:hAnsi="Cambria Math"/>
                  <w:sz w:val="36"/>
                </w:rPr>
                <m:t>k</m:t>
              </m:r>
            </m:sup>
          </m:sSup>
        </m:oMath>
      </m:oMathPara>
    </w:p>
    <w:p w14:paraId="4672CC93" w14:textId="77777777" w:rsidR="007239D0" w:rsidRDefault="007239D0" w:rsidP="00520DBE">
      <w:pPr>
        <w:pStyle w:val="Sansinterligne"/>
        <w:rPr>
          <w:sz w:val="36"/>
        </w:rPr>
      </w:pPr>
    </w:p>
    <w:p w14:paraId="3D1F0A21" w14:textId="77777777" w:rsidR="007239D0" w:rsidRPr="007239D0" w:rsidRDefault="007239D0" w:rsidP="00520DBE">
      <w:pPr>
        <w:pStyle w:val="Sansinterligne"/>
      </w:pPr>
      <w:r w:rsidRPr="007239D0">
        <w:t>Dans cette formule :</w:t>
      </w:r>
    </w:p>
    <w:p w14:paraId="6AD46EF3" w14:textId="77777777" w:rsidR="007239D0" w:rsidRDefault="007239D0" w:rsidP="007239D0">
      <w:pPr>
        <w:pStyle w:val="Sansinterligne"/>
        <w:numPr>
          <w:ilvl w:val="0"/>
          <w:numId w:val="5"/>
        </w:numPr>
      </w:pPr>
      <w:r w:rsidRPr="007239D0">
        <w:t>Alpha corres</w:t>
      </w:r>
      <w:r>
        <w:t>pond au pas d’apprentissage</w:t>
      </w:r>
    </w:p>
    <w:p w14:paraId="72B14DBF" w14:textId="28C87494" w:rsidR="007239D0" w:rsidRDefault="00823A31" w:rsidP="007239D0">
      <w:pPr>
        <w:pStyle w:val="Sansinterligne"/>
        <w:numPr>
          <w:ilvl w:val="0"/>
          <w:numId w:val="5"/>
        </w:num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k</m:t>
            </m:r>
          </m:sup>
        </m:sSup>
      </m:oMath>
      <w:r w:rsidR="007239D0">
        <w:t xml:space="preserve"> </w:t>
      </w:r>
      <w:r w:rsidR="00A320BF">
        <w:t>Correspond</w:t>
      </w:r>
      <w:r w:rsidR="007239D0">
        <w:t xml:space="preserve"> à la sortie attendue</w:t>
      </w:r>
    </w:p>
    <w:p w14:paraId="170080C4" w14:textId="350C17BA" w:rsidR="007239D0" w:rsidRPr="007239D0" w:rsidRDefault="007239D0" w:rsidP="007239D0">
      <w:pPr>
        <w:pStyle w:val="Sansinterligne"/>
        <w:numPr>
          <w:ilvl w:val="0"/>
          <w:numId w:val="5"/>
        </w:numPr>
      </w:pPr>
      <m:oMath>
        <m:r>
          <w:rPr>
            <w:rFonts w:ascii="Cambria Math" w:hAnsi="Cambria Math"/>
          </w:rPr>
          <m:t>g(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k</m:t>
            </m:r>
          </m:sup>
        </m:sSup>
        <m:r>
          <w:rPr>
            <w:rFonts w:ascii="Cambria Math" w:hAnsi="Cambria Math"/>
          </w:rPr>
          <m:t>)</m:t>
        </m:r>
      </m:oMath>
      <w:r>
        <w:t xml:space="preserve"> </w:t>
      </w:r>
      <w:r w:rsidR="00A320BF">
        <w:t>Correspond</w:t>
      </w:r>
      <w:r>
        <w:t xml:space="preserve"> à la prédiction</w:t>
      </w:r>
    </w:p>
    <w:p w14:paraId="095893BB" w14:textId="77777777" w:rsidR="00520DBE" w:rsidRDefault="00520DBE" w:rsidP="00520DBE">
      <w:pPr>
        <w:pStyle w:val="Sansinterligne"/>
      </w:pPr>
    </w:p>
    <w:p w14:paraId="26282D13" w14:textId="77777777" w:rsidR="00520DBE" w:rsidRDefault="007239D0" w:rsidP="00A04A13">
      <w:pPr>
        <w:pStyle w:val="Titre2"/>
      </w:pPr>
      <w:bookmarkStart w:id="23" w:name="_Toc14127211"/>
      <w:r>
        <w:t>Prédiction</w:t>
      </w:r>
      <w:bookmarkEnd w:id="23"/>
    </w:p>
    <w:p w14:paraId="6E55F7F5" w14:textId="77777777" w:rsidR="005016E5" w:rsidRPr="005016E5" w:rsidRDefault="005016E5" w:rsidP="005016E5"/>
    <w:p w14:paraId="369620EC" w14:textId="77777777" w:rsidR="005638F6" w:rsidRDefault="005016E5" w:rsidP="005638F6">
      <w:r>
        <w:t xml:space="preserve">La prédiction de la classification linéaire utilise la prédiction de la </w:t>
      </w:r>
      <w:r w:rsidR="00CD74CA">
        <w:t>régression</w:t>
      </w:r>
      <w:r>
        <w:t xml:space="preserve"> linéaire en </w:t>
      </w:r>
      <w:r w:rsidR="00CD74CA">
        <w:t>appliquant la fonction signe sur le résultat afin d’obtenir -1 ou 1.</w:t>
      </w:r>
    </w:p>
    <w:p w14:paraId="31A3FE5D" w14:textId="77777777" w:rsidR="005638F6" w:rsidRDefault="005638F6" w:rsidP="005638F6"/>
    <w:p w14:paraId="65F4F098" w14:textId="3879BF13" w:rsidR="00FC3DF8" w:rsidRDefault="00FC3DF8" w:rsidP="005638F6">
      <w:pPr>
        <w:pStyle w:val="Titre1"/>
      </w:pPr>
      <w:bookmarkStart w:id="24" w:name="_Toc14127212"/>
      <w:r>
        <w:t xml:space="preserve">Perceptron </w:t>
      </w:r>
      <w:r w:rsidR="00A94C37">
        <w:t>Multicouches</w:t>
      </w:r>
      <w:bookmarkEnd w:id="24"/>
    </w:p>
    <w:p w14:paraId="00BEF10E" w14:textId="77777777" w:rsidR="00F85C86" w:rsidRDefault="00F85C86" w:rsidP="00471B3C"/>
    <w:p w14:paraId="383266E6" w14:textId="1A2584F2" w:rsidR="00A94C37" w:rsidRDefault="00A320BF" w:rsidP="00471B3C">
      <w:r>
        <w:t>Le perceptron multicouche</w:t>
      </w:r>
      <w:r w:rsidR="00A94C37">
        <w:t xml:space="preserve"> est un type de réseau de neurones. Le PMC peut contenir </w:t>
      </w:r>
      <w:r>
        <w:t>des couches cachées</w:t>
      </w:r>
      <w:r w:rsidR="00A94C37">
        <w:t xml:space="preserve"> et  la dernière couche correspond aux sorties (résultats).</w:t>
      </w:r>
    </w:p>
    <w:p w14:paraId="00A263F8" w14:textId="77777777" w:rsidR="00A94C37" w:rsidRDefault="00A94C37" w:rsidP="00471B3C"/>
    <w:p w14:paraId="70E1DAF0" w14:textId="77777777" w:rsidR="00A94C37" w:rsidRDefault="00A94C37" w:rsidP="00471B3C">
      <w:r>
        <w:t>Notre Librairie implémente deux types de PMC, un pour la régression et l’autre pour la classification.</w:t>
      </w:r>
    </w:p>
    <w:p w14:paraId="23990BB9" w14:textId="77777777" w:rsidR="00A02D4A" w:rsidRDefault="00A02D4A" w:rsidP="00471B3C"/>
    <w:p w14:paraId="0B4190E8" w14:textId="77777777" w:rsidR="00917797" w:rsidRDefault="00917797">
      <w:pPr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</w:rPr>
      </w:pPr>
      <w:r>
        <w:br w:type="page"/>
      </w:r>
    </w:p>
    <w:p w14:paraId="416371D4" w14:textId="09012052" w:rsidR="00AF3B9A" w:rsidRDefault="00AF3B9A" w:rsidP="00AF3B9A">
      <w:pPr>
        <w:pStyle w:val="Titre2"/>
      </w:pPr>
      <w:bookmarkStart w:id="25" w:name="_Toc14127213"/>
      <w:r>
        <w:lastRenderedPageBreak/>
        <w:t>Fonction d’activation</w:t>
      </w:r>
      <w:bookmarkEnd w:id="25"/>
    </w:p>
    <w:p w14:paraId="1F129FA5" w14:textId="0A963DD6" w:rsidR="00AF3B9A" w:rsidRDefault="00AF3B9A" w:rsidP="00471B3C"/>
    <w:p w14:paraId="28833750" w14:textId="77777777" w:rsidR="00A02D4A" w:rsidRDefault="00A02D4A" w:rsidP="00471B3C">
      <w:r>
        <w:t xml:space="preserve">La fonction d’activation </w:t>
      </w:r>
      <w:r w:rsidR="00572631">
        <w:t>utilisée</w:t>
      </w:r>
      <w:r>
        <w:t xml:space="preserve"> est la tangente hyperbolique qui permet d’obtenir un résultat entre -1 et 1.</w:t>
      </w:r>
    </w:p>
    <w:p w14:paraId="4CEDBEA5" w14:textId="77777777" w:rsidR="00A02D4A" w:rsidRDefault="00A02D4A" w:rsidP="00471B3C"/>
    <w:p w14:paraId="57B79DD3" w14:textId="77777777" w:rsidR="00A02D4A" w:rsidRDefault="00A02D4A" w:rsidP="00A02D4A">
      <w:pPr>
        <w:jc w:val="center"/>
      </w:pPr>
      <w:r>
        <w:rPr>
          <w:noProof/>
          <w:lang w:val="en-US" w:eastAsia="en-US"/>
        </w:rPr>
        <w:drawing>
          <wp:inline distT="0" distB="0" distL="0" distR="0" wp14:anchorId="20798718" wp14:editId="7140790F">
            <wp:extent cx="3212327" cy="1769403"/>
            <wp:effectExtent l="0" t="0" r="7620" b="0"/>
            <wp:docPr id="3" name="Picture 3" descr="C:\Users\WT57\Documents\ShareX\Screenshots\2019-06\1200px-Hyperbolic_Tangent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WT57\Documents\ShareX\Screenshots\2019-06\1200px-Hyperbolic_Tangent.svg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2581" cy="1769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2E9858" w14:textId="77777777" w:rsidR="00A94C37" w:rsidRDefault="00A02D4A" w:rsidP="00471B3C">
      <w:r>
        <w:t>Représentation de la fonction tangente hyperbolique.</w:t>
      </w:r>
    </w:p>
    <w:p w14:paraId="28974901" w14:textId="77777777" w:rsidR="00A94C37" w:rsidRDefault="00A94C37" w:rsidP="00471B3C"/>
    <w:p w14:paraId="4ED86775" w14:textId="77777777" w:rsidR="00A94C37" w:rsidRDefault="00AF3B9A" w:rsidP="00AF3B9A">
      <w:pPr>
        <w:pStyle w:val="Titre2"/>
      </w:pPr>
      <w:bookmarkStart w:id="26" w:name="_Toc14127214"/>
      <w:r>
        <w:t>Structure du PMC</w:t>
      </w:r>
      <w:bookmarkEnd w:id="26"/>
    </w:p>
    <w:p w14:paraId="5F05C0E7" w14:textId="1714803C" w:rsidR="00AF3B9A" w:rsidRDefault="00AF3B9A" w:rsidP="00471B3C"/>
    <w:p w14:paraId="7AC6501B" w14:textId="77777777" w:rsidR="00AF3B9A" w:rsidRDefault="00AF3B9A" w:rsidP="00471B3C">
      <w:r>
        <w:t>La structure du réseau de neurones est définie</w:t>
      </w:r>
      <w:r w:rsidR="00523B13">
        <w:t xml:space="preserve"> par un tableau de nombres.</w:t>
      </w:r>
    </w:p>
    <w:p w14:paraId="24FC151F" w14:textId="522A8C20" w:rsidR="00AF3B9A" w:rsidRDefault="00523B13" w:rsidP="00471B3C">
      <w:r>
        <w:t>L</w:t>
      </w:r>
      <w:r w:rsidR="00AF3B9A">
        <w:t>e nombre de neurones pour la couche</w:t>
      </w:r>
      <w:r>
        <w:t xml:space="preserve"> d’index i</w:t>
      </w:r>
      <w:r w:rsidR="00AF3B9A">
        <w:t xml:space="preserve"> correspond </w:t>
      </w:r>
      <w:r>
        <w:t>à sa valeur dans le tableau</w:t>
      </w:r>
      <w:r w:rsidR="00AF3B9A">
        <w:t>.</w:t>
      </w:r>
    </w:p>
    <w:p w14:paraId="75C2FCBB" w14:textId="77777777" w:rsidR="00AF3B9A" w:rsidRDefault="00AF3B9A" w:rsidP="00471B3C"/>
    <w:p w14:paraId="54669428" w14:textId="22393CFE" w:rsidR="00523B13" w:rsidRDefault="00523B13" w:rsidP="00471B3C">
      <w:r>
        <w:t xml:space="preserve">La structure </w:t>
      </w:r>
      <w:r w:rsidRPr="00AF3B9A">
        <w:t>[</w:t>
      </w:r>
      <w:r>
        <w:t xml:space="preserve">500, </w:t>
      </w:r>
      <w:r w:rsidR="00077EAB" w:rsidRPr="00AF3B9A">
        <w:t>2, 1</w:t>
      </w:r>
      <w:r w:rsidRPr="00AF3B9A">
        <w:t>]</w:t>
      </w:r>
      <w:r>
        <w:t xml:space="preserve"> correspond :</w:t>
      </w:r>
    </w:p>
    <w:p w14:paraId="7E4EB70B" w14:textId="0261B2BE" w:rsidR="00523B13" w:rsidRDefault="00523B13" w:rsidP="00523B13">
      <w:pPr>
        <w:pStyle w:val="Paragraphedeliste"/>
        <w:numPr>
          <w:ilvl w:val="0"/>
          <w:numId w:val="6"/>
        </w:numPr>
      </w:pPr>
      <w:r>
        <w:t xml:space="preserve">500 neurones en couche 0 </w:t>
      </w:r>
      <w:r w:rsidR="00077EAB">
        <w:t>(inputs)</w:t>
      </w:r>
      <w:r>
        <w:t>.</w:t>
      </w:r>
    </w:p>
    <w:p w14:paraId="2CD10C25" w14:textId="77777777" w:rsidR="00523B13" w:rsidRDefault="00523B13" w:rsidP="00523B13">
      <w:pPr>
        <w:pStyle w:val="Paragraphedeliste"/>
        <w:numPr>
          <w:ilvl w:val="0"/>
          <w:numId w:val="6"/>
        </w:numPr>
      </w:pPr>
      <w:r>
        <w:t>2 neurones cachés en couche 1</w:t>
      </w:r>
    </w:p>
    <w:p w14:paraId="5AB04AFF" w14:textId="229F63E6" w:rsidR="00A320BF" w:rsidRDefault="00523B13" w:rsidP="00D86321">
      <w:pPr>
        <w:pStyle w:val="Paragraphedeliste"/>
        <w:numPr>
          <w:ilvl w:val="0"/>
          <w:numId w:val="6"/>
        </w:numPr>
      </w:pPr>
      <w:r>
        <w:t>1 neurone de sortie.</w:t>
      </w:r>
    </w:p>
    <w:p w14:paraId="57C841B9" w14:textId="77777777" w:rsidR="00A320BF" w:rsidRDefault="00A320BF" w:rsidP="00D86321">
      <w:pPr>
        <w:pStyle w:val="Paragraphedeliste"/>
        <w:numPr>
          <w:ilvl w:val="0"/>
          <w:numId w:val="6"/>
        </w:numPr>
      </w:pPr>
    </w:p>
    <w:p w14:paraId="235DE7CC" w14:textId="1E6D1AF7" w:rsidR="00D86321" w:rsidRDefault="00D86321" w:rsidP="00A320BF">
      <w:pPr>
        <w:pStyle w:val="Titre3"/>
      </w:pPr>
      <w:bookmarkStart w:id="27" w:name="_Toc14127215"/>
      <w:r>
        <w:t>Structure de données du PMC</w:t>
      </w:r>
      <w:bookmarkEnd w:id="27"/>
    </w:p>
    <w:p w14:paraId="64923707" w14:textId="77777777" w:rsidR="00D86321" w:rsidRDefault="00D86321" w:rsidP="00D86321"/>
    <w:p w14:paraId="5855F10A" w14:textId="14592A45" w:rsidR="00D86321" w:rsidRDefault="00D86321" w:rsidP="00D86321">
      <w:r>
        <w:t>Afin de stocker les différents éléments nécessaires pour le PMC, nous avons créé une structure permettant de stocker tous ces éléments.</w:t>
      </w:r>
    </w:p>
    <w:p w14:paraId="740D033E" w14:textId="77777777" w:rsidR="00D86321" w:rsidRDefault="00D86321" w:rsidP="00D86321"/>
    <w:p w14:paraId="32424FF8" w14:textId="77777777" w:rsidR="00D86321" w:rsidRDefault="00D86321" w:rsidP="00D86321">
      <w:pPr>
        <w:jc w:val="center"/>
      </w:pPr>
      <w:r>
        <w:rPr>
          <w:noProof/>
          <w:lang w:val="en-US" w:eastAsia="en-US"/>
        </w:rPr>
        <w:drawing>
          <wp:inline distT="0" distB="0" distL="0" distR="0" wp14:anchorId="51713061" wp14:editId="7E59E3DC">
            <wp:extent cx="2424023" cy="1507103"/>
            <wp:effectExtent l="0" t="0" r="0" b="0"/>
            <wp:docPr id="9" name="Picture 9" descr="C:\Users\WT57\AppData\Local\Microsoft\Windows\INetCache\Content.Word\devenv_2019-06-14_14-54-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WT57\AppData\Local\Microsoft\Windows\INetCache\Content.Word\devenv_2019-06-14_14-54-52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5553" cy="1508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2AD0B" w14:textId="77777777" w:rsidR="00D86321" w:rsidRDefault="00D86321" w:rsidP="00D86321">
      <w:pPr>
        <w:jc w:val="center"/>
      </w:pPr>
    </w:p>
    <w:p w14:paraId="42B55191" w14:textId="77777777" w:rsidR="00D86321" w:rsidRDefault="00D86321" w:rsidP="00D86321">
      <w:r>
        <w:t>Dans cette structure :</w:t>
      </w:r>
    </w:p>
    <w:p w14:paraId="410707F5" w14:textId="77777777" w:rsidR="00D86321" w:rsidRDefault="00D86321" w:rsidP="00D86321">
      <w:pPr>
        <w:pStyle w:val="Paragraphedeliste"/>
        <w:numPr>
          <w:ilvl w:val="0"/>
          <w:numId w:val="8"/>
        </w:numPr>
      </w:pPr>
      <w:r>
        <w:t>W correspond aux poids.</w:t>
      </w:r>
    </w:p>
    <w:p w14:paraId="45C92B81" w14:textId="77777777" w:rsidR="00D86321" w:rsidRDefault="00D86321" w:rsidP="00D86321">
      <w:pPr>
        <w:pStyle w:val="Paragraphedeliste"/>
        <w:numPr>
          <w:ilvl w:val="0"/>
          <w:numId w:val="8"/>
        </w:numPr>
      </w:pPr>
      <w:proofErr w:type="gramStart"/>
      <w:r>
        <w:t>structure</w:t>
      </w:r>
      <w:proofErr w:type="gramEnd"/>
      <w:r>
        <w:t xml:space="preserve"> correspond à la structure du réseau de neurones.</w:t>
      </w:r>
    </w:p>
    <w:p w14:paraId="5196C41C" w14:textId="77777777" w:rsidR="00D86321" w:rsidRDefault="00D86321" w:rsidP="00D86321">
      <w:pPr>
        <w:pStyle w:val="Paragraphedeliste"/>
        <w:numPr>
          <w:ilvl w:val="0"/>
          <w:numId w:val="8"/>
        </w:numPr>
      </w:pPr>
      <w:proofErr w:type="spellStart"/>
      <w:proofErr w:type="gramStart"/>
      <w:r>
        <w:t>lenStructure</w:t>
      </w:r>
      <w:proofErr w:type="spellEnd"/>
      <w:proofErr w:type="gramEnd"/>
      <w:r>
        <w:t xml:space="preserve"> est le nombre de couche du neurone.</w:t>
      </w:r>
    </w:p>
    <w:p w14:paraId="1FEE549E" w14:textId="77777777" w:rsidR="00D86321" w:rsidRDefault="00D86321" w:rsidP="00D86321">
      <w:pPr>
        <w:pStyle w:val="Paragraphedeliste"/>
        <w:numPr>
          <w:ilvl w:val="0"/>
          <w:numId w:val="8"/>
        </w:numPr>
      </w:pPr>
      <w:r>
        <w:t>Output contient les sorties obtenues lors de la propagation.</w:t>
      </w:r>
    </w:p>
    <w:p w14:paraId="15310133" w14:textId="481160F6" w:rsidR="00D86321" w:rsidRDefault="00D86321" w:rsidP="00D86321">
      <w:pPr>
        <w:pStyle w:val="Paragraphedeliste"/>
        <w:numPr>
          <w:ilvl w:val="0"/>
          <w:numId w:val="8"/>
        </w:numPr>
      </w:pPr>
      <w:r>
        <w:t xml:space="preserve">Sigmas contient les sigmas obtenues lors de la </w:t>
      </w:r>
      <w:r w:rsidR="00A320BF">
        <w:t>rétropropagation</w:t>
      </w:r>
      <w:r>
        <w:t>.</w:t>
      </w:r>
    </w:p>
    <w:p w14:paraId="763F209E" w14:textId="77777777" w:rsidR="00523B13" w:rsidRDefault="00523B13" w:rsidP="00D86321">
      <w:pPr>
        <w:pStyle w:val="Titre2"/>
      </w:pPr>
      <w:bookmarkStart w:id="28" w:name="_Toc14127216"/>
      <w:r>
        <w:lastRenderedPageBreak/>
        <w:t>Entrainement</w:t>
      </w:r>
      <w:bookmarkEnd w:id="28"/>
    </w:p>
    <w:p w14:paraId="6ED34B0D" w14:textId="77777777" w:rsidR="00523B13" w:rsidRDefault="00523B13" w:rsidP="00523B13"/>
    <w:p w14:paraId="3AF32317" w14:textId="6179FE8C" w:rsidR="00523B13" w:rsidRDefault="00523B13" w:rsidP="00523B13">
      <w:r>
        <w:t xml:space="preserve">Pour L’entrainement le PMC que nous avons implémenté se base sur </w:t>
      </w:r>
      <w:r w:rsidR="00D76C18">
        <w:t xml:space="preserve">propagation et </w:t>
      </w:r>
      <w:r w:rsidR="00A320BF">
        <w:t>rétropropagation</w:t>
      </w:r>
      <w:r w:rsidR="00D76C18">
        <w:t xml:space="preserve"> du </w:t>
      </w:r>
      <w:r>
        <w:t>gradient</w:t>
      </w:r>
      <w:r w:rsidR="00D76C18">
        <w:t>.</w:t>
      </w:r>
      <w:r w:rsidR="00917797" w:rsidRPr="00917797">
        <w:rPr>
          <w:noProof/>
        </w:rPr>
        <w:t xml:space="preserve"> </w:t>
      </w:r>
    </w:p>
    <w:p w14:paraId="1C95FC74" w14:textId="77777777" w:rsidR="00D76C18" w:rsidRDefault="00D76C18" w:rsidP="00523B13"/>
    <w:p w14:paraId="4102B27A" w14:textId="77777777" w:rsidR="00D76C18" w:rsidRDefault="00D76C18" w:rsidP="00523B13">
      <w:r>
        <w:t>L’entrainement se déroule en 3 étapes :</w:t>
      </w:r>
    </w:p>
    <w:p w14:paraId="1F85BEF9" w14:textId="77777777" w:rsidR="00D76C18" w:rsidRDefault="00D76C18" w:rsidP="00D76C18">
      <w:pPr>
        <w:pStyle w:val="Paragraphedeliste"/>
        <w:numPr>
          <w:ilvl w:val="0"/>
          <w:numId w:val="7"/>
        </w:numPr>
      </w:pPr>
      <w:r>
        <w:t>Propagation du gradient.</w:t>
      </w:r>
    </w:p>
    <w:p w14:paraId="68FC2953" w14:textId="492D2C50" w:rsidR="00D76C18" w:rsidRDefault="00A320BF" w:rsidP="00D76C18">
      <w:pPr>
        <w:pStyle w:val="Paragraphedeliste"/>
        <w:numPr>
          <w:ilvl w:val="0"/>
          <w:numId w:val="7"/>
        </w:numPr>
      </w:pPr>
      <w:r>
        <w:t>Rétropropagation</w:t>
      </w:r>
      <w:r w:rsidR="00D76C18">
        <w:t xml:space="preserve"> du gradient.</w:t>
      </w:r>
    </w:p>
    <w:p w14:paraId="2CCA514F" w14:textId="77777777" w:rsidR="00D76C18" w:rsidRDefault="00D76C18" w:rsidP="00D76C18">
      <w:pPr>
        <w:pStyle w:val="Paragraphedeliste"/>
        <w:numPr>
          <w:ilvl w:val="0"/>
          <w:numId w:val="7"/>
        </w:numPr>
      </w:pPr>
      <w:r>
        <w:t>Mise à jour des poids.</w:t>
      </w:r>
    </w:p>
    <w:p w14:paraId="689E1CB6" w14:textId="77777777" w:rsidR="00D76C18" w:rsidRDefault="00D76C18" w:rsidP="00D76C18">
      <w:pPr>
        <w:ind w:left="360"/>
      </w:pPr>
    </w:p>
    <w:p w14:paraId="14C06A3B" w14:textId="77777777" w:rsidR="00D76C18" w:rsidRDefault="00D76C18" w:rsidP="00D76C18">
      <w:pPr>
        <w:ind w:left="360"/>
      </w:pPr>
    </w:p>
    <w:p w14:paraId="34B8136E" w14:textId="77777777" w:rsidR="00523B13" w:rsidRDefault="00D76C18" w:rsidP="003D3542">
      <w:pPr>
        <w:pStyle w:val="Titre3"/>
      </w:pPr>
      <w:bookmarkStart w:id="29" w:name="_Toc14127217"/>
      <w:r>
        <w:t>Propagation du gradient</w:t>
      </w:r>
      <w:bookmarkEnd w:id="29"/>
    </w:p>
    <w:p w14:paraId="14CE2D11" w14:textId="77777777" w:rsidR="00D76C18" w:rsidRDefault="00D76C18" w:rsidP="00D76C18"/>
    <w:p w14:paraId="44A3B14E" w14:textId="77777777" w:rsidR="00D76C18" w:rsidRDefault="00D76C18" w:rsidP="00D76C18">
      <w:r>
        <w:t>Cette étape consiste à calculer les sorties de chaque neurone et d’appliquer  la fonction d’activation.</w:t>
      </w:r>
    </w:p>
    <w:p w14:paraId="56D5C5CA" w14:textId="77777777" w:rsidR="00D76C18" w:rsidRPr="00D76C18" w:rsidRDefault="00D76C18" w:rsidP="00D76C18"/>
    <w:p w14:paraId="6211C905" w14:textId="77777777" w:rsidR="00D76C18" w:rsidRDefault="00D76C18" w:rsidP="00523B13">
      <w:r>
        <w:t>La sortie d’un neurone correspond à la formule suivante :</w:t>
      </w:r>
    </w:p>
    <w:p w14:paraId="1163E871" w14:textId="77777777" w:rsidR="00523B13" w:rsidRDefault="00D76C18" w:rsidP="00A320BF">
      <w:r>
        <w:rPr>
          <w:noProof/>
          <w:lang w:val="en-US" w:eastAsia="en-US"/>
        </w:rPr>
        <w:drawing>
          <wp:anchor distT="0" distB="0" distL="114300" distR="114300" simplePos="0" relativeHeight="251658752" behindDoc="1" locked="0" layoutInCell="1" allowOverlap="1" wp14:anchorId="59875AF8" wp14:editId="28AD96A7">
            <wp:simplePos x="0" y="0"/>
            <wp:positionH relativeFrom="column">
              <wp:posOffset>819785</wp:posOffset>
            </wp:positionH>
            <wp:positionV relativeFrom="paragraph">
              <wp:posOffset>52070</wp:posOffset>
            </wp:positionV>
            <wp:extent cx="3408680" cy="925830"/>
            <wp:effectExtent l="0" t="0" r="1270" b="7620"/>
            <wp:wrapNone/>
            <wp:docPr id="5" name="Picture 5" descr="C:\Users\WT57\AppData\Local\Microsoft\Windows\INetCache\Content.Word\chrome_2019-06-14_14-41-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WT57\AppData\Local\Microsoft\Windows\INetCache\Content.Word\chrome_2019-06-14_14-41-33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8680" cy="92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5B8849" w14:textId="77777777" w:rsidR="00B811C8" w:rsidRDefault="00B811C8" w:rsidP="00D76C18"/>
    <w:p w14:paraId="40F20EB8" w14:textId="77777777" w:rsidR="00B811C8" w:rsidRDefault="00B811C8" w:rsidP="00D76C18"/>
    <w:p w14:paraId="1F972A59" w14:textId="49E2EBE4" w:rsidR="00B811C8" w:rsidRDefault="00AD22E2" w:rsidP="00AD22E2">
      <w:pPr>
        <w:tabs>
          <w:tab w:val="left" w:pos="3086"/>
        </w:tabs>
      </w:pPr>
      <w:r>
        <w:tab/>
      </w:r>
    </w:p>
    <w:p w14:paraId="125DAB32" w14:textId="77777777" w:rsidR="00B811C8" w:rsidRDefault="00B811C8" w:rsidP="00D76C18"/>
    <w:p w14:paraId="1BA4D18F" w14:textId="77777777" w:rsidR="00B811C8" w:rsidRDefault="00B811C8" w:rsidP="00D76C18"/>
    <w:p w14:paraId="32C8DAD2" w14:textId="2E7D6552" w:rsidR="00F85C86" w:rsidRDefault="00D76C18" w:rsidP="00D76C18">
      <w:r>
        <w:t>Pour cette étape il existe un cas particulier, à la dernière couche la fonction d’activation n’est pas appliquée pour la régression.</w:t>
      </w:r>
    </w:p>
    <w:p w14:paraId="5E7F6615" w14:textId="77777777" w:rsidR="00EB7D23" w:rsidRDefault="00EB7D23" w:rsidP="00D76C18"/>
    <w:p w14:paraId="587C0B85" w14:textId="77777777" w:rsidR="00EB7D23" w:rsidRDefault="00EB7D23" w:rsidP="00D76C18"/>
    <w:p w14:paraId="29D2C9A1" w14:textId="77777777" w:rsidR="00EB7D23" w:rsidRDefault="000D1ED1" w:rsidP="00A320BF">
      <w:r>
        <w:pict w14:anchorId="471DE82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2.6pt;height:128.95pt">
            <v:imagedata r:id="rId24" o:title="chrome_2019-06-14_14-32-44"/>
          </v:shape>
        </w:pict>
      </w:r>
    </w:p>
    <w:p w14:paraId="168DF6F0" w14:textId="77777777" w:rsidR="00D76C18" w:rsidRPr="00D76C18" w:rsidRDefault="00D76C18"/>
    <w:p w14:paraId="1634950B" w14:textId="77777777" w:rsidR="00B811C8" w:rsidRDefault="00B811C8">
      <w:pPr>
        <w:rPr>
          <w:rFonts w:asciiTheme="majorHAnsi" w:eastAsiaTheme="majorEastAsia" w:hAnsiTheme="majorHAnsi" w:cstheme="majorBidi"/>
          <w:color w:val="243F60" w:themeColor="accent1" w:themeShade="7F"/>
        </w:rPr>
      </w:pPr>
      <w:r>
        <w:br w:type="page"/>
      </w:r>
    </w:p>
    <w:p w14:paraId="5F4719AC" w14:textId="26794ABA" w:rsidR="003D3542" w:rsidRDefault="00A320BF" w:rsidP="003D3542">
      <w:pPr>
        <w:pStyle w:val="Titre3"/>
      </w:pPr>
      <w:bookmarkStart w:id="30" w:name="_Toc14127218"/>
      <w:r>
        <w:lastRenderedPageBreak/>
        <w:t>Rétropropagation</w:t>
      </w:r>
      <w:r w:rsidR="003D3542">
        <w:t xml:space="preserve"> du gradient</w:t>
      </w:r>
      <w:bookmarkEnd w:id="30"/>
    </w:p>
    <w:p w14:paraId="45B0B613" w14:textId="77777777" w:rsidR="003D3542" w:rsidRDefault="003D3542" w:rsidP="003D3542"/>
    <w:p w14:paraId="2745C188" w14:textId="75243EE9" w:rsidR="005D26BD" w:rsidRDefault="005D26BD" w:rsidP="003D3542">
      <w:r>
        <w:t xml:space="preserve">La seconde étape est la </w:t>
      </w:r>
      <w:r w:rsidR="00A320BF">
        <w:t>rétropropagation</w:t>
      </w:r>
      <w:r>
        <w:t>, cette étape consiste à calculer les sigmas (gradient de l’erreur) pour chaque neurone en partant de la dernière couche à la première.</w:t>
      </w:r>
    </w:p>
    <w:p w14:paraId="3A1E54F3" w14:textId="77777777" w:rsidR="005D26BD" w:rsidRDefault="005D26BD" w:rsidP="003D3542"/>
    <w:p w14:paraId="38ADC040" w14:textId="77777777" w:rsidR="005D26BD" w:rsidRDefault="005D26BD" w:rsidP="003D3542">
      <w:r>
        <w:t>La formule pour la dernière couche est :</w:t>
      </w:r>
    </w:p>
    <w:p w14:paraId="7CB52625" w14:textId="77777777" w:rsidR="005D26BD" w:rsidRDefault="005D26BD" w:rsidP="003D3542"/>
    <w:p w14:paraId="4C8563E9" w14:textId="77777777" w:rsidR="005D26BD" w:rsidRDefault="000D1ED1" w:rsidP="008E0E02">
      <w:pPr>
        <w:jc w:val="center"/>
      </w:pPr>
      <w:r>
        <w:pict w14:anchorId="615FF476">
          <v:shape id="_x0000_i1026" type="#_x0000_t75" style="width:365.2pt;height:61.9pt">
            <v:imagedata r:id="rId25" o:title="chrome_2019-06-14_15-35-53"/>
          </v:shape>
        </w:pict>
      </w:r>
    </w:p>
    <w:p w14:paraId="3456AEE6" w14:textId="77777777" w:rsidR="005D26BD" w:rsidRDefault="008E0E02" w:rsidP="003D3542">
      <w:r>
        <w:t>La formule de l’avant dernière couche à la première couche est :</w:t>
      </w:r>
    </w:p>
    <w:p w14:paraId="7C806B71" w14:textId="77777777" w:rsidR="008E0E02" w:rsidRDefault="000D1ED1" w:rsidP="008E0E02">
      <w:pPr>
        <w:jc w:val="center"/>
      </w:pPr>
      <w:r>
        <w:pict w14:anchorId="393239F8">
          <v:shape id="_x0000_i1027" type="#_x0000_t75" style="width:266.05pt;height:61.9pt">
            <v:imagedata r:id="rId26" o:title="chrome_2019-06-14_15-39-30"/>
          </v:shape>
        </w:pict>
      </w:r>
    </w:p>
    <w:p w14:paraId="65A6CF9A" w14:textId="77777777" w:rsidR="008E0E02" w:rsidRPr="003D3542" w:rsidRDefault="008E0E02" w:rsidP="003D3542"/>
    <w:p w14:paraId="4B772308" w14:textId="77777777" w:rsidR="003D3542" w:rsidRPr="00D86321" w:rsidRDefault="003D3542" w:rsidP="00D86321">
      <w:pPr>
        <w:pStyle w:val="Titre3"/>
      </w:pPr>
      <w:bookmarkStart w:id="31" w:name="_Toc14127219"/>
      <w:r>
        <w:t>Mise à jour des poids</w:t>
      </w:r>
      <w:bookmarkEnd w:id="31"/>
    </w:p>
    <w:p w14:paraId="3487CCD0" w14:textId="77777777" w:rsidR="008E0E02" w:rsidRDefault="008E0E02" w:rsidP="008E0E02"/>
    <w:p w14:paraId="58C91869" w14:textId="77777777" w:rsidR="008E0E02" w:rsidRDefault="008E0E02" w:rsidP="008E0E02">
      <w:r>
        <w:t>La dernière est la mise à jour des poids avec les sigmas calculés précédemment.</w:t>
      </w:r>
    </w:p>
    <w:p w14:paraId="35BA4D9C" w14:textId="77777777" w:rsidR="008E0E02" w:rsidRPr="008E0E02" w:rsidRDefault="008E0E02" w:rsidP="008E0E02">
      <w:r>
        <w:t>La formule est la suivante :</w:t>
      </w:r>
    </w:p>
    <w:p w14:paraId="47402EDD" w14:textId="77777777" w:rsidR="003D3542" w:rsidRDefault="003D3542" w:rsidP="003D3542"/>
    <w:p w14:paraId="0452C249" w14:textId="77777777" w:rsidR="008E0E02" w:rsidRDefault="00823A31" w:rsidP="008E0E02">
      <w:pPr>
        <w:jc w:val="center"/>
      </w:pPr>
      <w:r>
        <w:pict w14:anchorId="56E6B689">
          <v:shape id="_x0000_i1028" type="#_x0000_t75" style="width:186.8pt;height:33pt">
            <v:imagedata r:id="rId27" o:title="chrome_2019-06-14_15-46-06"/>
          </v:shape>
        </w:pict>
      </w:r>
    </w:p>
    <w:p w14:paraId="75F41081" w14:textId="77777777" w:rsidR="003D3542" w:rsidRPr="003D3542" w:rsidRDefault="003D3542" w:rsidP="003D3542"/>
    <w:p w14:paraId="2F2A2897" w14:textId="7ED4EE9B" w:rsidR="00D86321" w:rsidRPr="00B811C8" w:rsidRDefault="00D86321" w:rsidP="00B811C8">
      <w:pPr>
        <w:pStyle w:val="Titre2"/>
      </w:pPr>
      <w:bookmarkStart w:id="32" w:name="_Toc14127220"/>
      <w:r>
        <w:t>Prédiction</w:t>
      </w:r>
      <w:bookmarkEnd w:id="32"/>
    </w:p>
    <w:p w14:paraId="7F63E8EA" w14:textId="77777777" w:rsidR="00D86321" w:rsidRDefault="00D86321" w:rsidP="007F6681"/>
    <w:p w14:paraId="36EB64D3" w14:textId="77777777" w:rsidR="00D86321" w:rsidRDefault="00D86321" w:rsidP="00D86321">
      <w:r>
        <w:t>La prédiction du PMC correspond à la réalisation d’une  propagation du gradient.</w:t>
      </w:r>
    </w:p>
    <w:p w14:paraId="7F87CA64" w14:textId="77777777" w:rsidR="00D86321" w:rsidRDefault="00D86321" w:rsidP="00D86321">
      <w:r>
        <w:t>La sortie de la dernière couche correspond à la prédiction.</w:t>
      </w:r>
    </w:p>
    <w:p w14:paraId="176C5312" w14:textId="77777777" w:rsidR="00D86321" w:rsidRDefault="00D86321" w:rsidP="00D86321"/>
    <w:p w14:paraId="5378F3B6" w14:textId="77777777" w:rsidR="00A320BF" w:rsidRDefault="00D86321" w:rsidP="00A320BF">
      <w:r w:rsidRPr="00D86321">
        <w:rPr>
          <w:u w:val="single"/>
        </w:rPr>
        <w:t>Note</w:t>
      </w:r>
      <w:r>
        <w:t> : pour la classification il y aura plusieurs sorties correspondant à chaque classe.</w:t>
      </w:r>
    </w:p>
    <w:p w14:paraId="1658A3F9" w14:textId="77777777" w:rsidR="00A320BF" w:rsidRDefault="00A320BF" w:rsidP="007F6681"/>
    <w:p w14:paraId="031DA421" w14:textId="2D5AFAEA" w:rsidR="00E37648" w:rsidRDefault="00E37648" w:rsidP="00A320BF">
      <w:pPr>
        <w:pStyle w:val="Titre2"/>
      </w:pPr>
      <w:bookmarkStart w:id="33" w:name="_Toc14127221"/>
      <w:r>
        <w:t>Sauvegarde du PMC</w:t>
      </w:r>
      <w:r w:rsidR="00B60F38">
        <w:t xml:space="preserve"> et chargement</w:t>
      </w:r>
      <w:bookmarkEnd w:id="33"/>
    </w:p>
    <w:p w14:paraId="232E3904" w14:textId="77777777" w:rsidR="00E37648" w:rsidRDefault="00E37648" w:rsidP="00E37648"/>
    <w:p w14:paraId="3F4E1CAE" w14:textId="77777777" w:rsidR="00E37648" w:rsidRDefault="00E37648" w:rsidP="00E37648">
      <w:r>
        <w:t xml:space="preserve">Le modèle entrainé du PMC peut </w:t>
      </w:r>
      <w:r w:rsidR="00B60F38">
        <w:t>être</w:t>
      </w:r>
      <w:r>
        <w:t xml:space="preserve"> </w:t>
      </w:r>
      <w:r w:rsidR="00B60F38">
        <w:t>sauvegardé</w:t>
      </w:r>
      <w:r>
        <w:t xml:space="preserve"> sous un format CSV grâce à la librairie.</w:t>
      </w:r>
    </w:p>
    <w:p w14:paraId="32AF21F8" w14:textId="77777777" w:rsidR="00E37648" w:rsidRDefault="00E37648" w:rsidP="00E37648"/>
    <w:p w14:paraId="03B6EA02" w14:textId="77777777" w:rsidR="00B60F38" w:rsidRDefault="00B60F38" w:rsidP="00E37648">
      <w:r>
        <w:t>Le fichier CSV contient :</w:t>
      </w:r>
    </w:p>
    <w:p w14:paraId="1B3C0A13" w14:textId="77777777" w:rsidR="00B60F38" w:rsidRDefault="00B60F38" w:rsidP="00B60F38">
      <w:pPr>
        <w:pStyle w:val="Paragraphedeliste"/>
        <w:numPr>
          <w:ilvl w:val="0"/>
          <w:numId w:val="9"/>
        </w:numPr>
      </w:pPr>
      <w:r>
        <w:t>Ligne 1 = structure du PMC</w:t>
      </w:r>
    </w:p>
    <w:p w14:paraId="695B28FB" w14:textId="77777777" w:rsidR="00B60F38" w:rsidRPr="00E37648" w:rsidRDefault="00B60F38" w:rsidP="00B60F38">
      <w:pPr>
        <w:pStyle w:val="Paragraphedeliste"/>
        <w:numPr>
          <w:ilvl w:val="0"/>
          <w:numId w:val="9"/>
        </w:numPr>
      </w:pPr>
      <w:r>
        <w:t>Ligne 2 à N = poids des neurones de la couche</w:t>
      </w:r>
    </w:p>
    <w:p w14:paraId="69401A38" w14:textId="77777777" w:rsidR="00E37648" w:rsidRDefault="00E37648" w:rsidP="00E37648"/>
    <w:p w14:paraId="5B3ACBE8" w14:textId="77777777" w:rsidR="00B60F38" w:rsidRDefault="00B60F38" w:rsidP="00E37648">
      <w:r>
        <w:t xml:space="preserve">Le modèle peut aussi être </w:t>
      </w:r>
      <w:r w:rsidR="006A798E">
        <w:t>chargé</w:t>
      </w:r>
      <w:r>
        <w:t xml:space="preserve"> afin d’être utilisé grâce à une méthode de la librairie</w:t>
      </w:r>
      <w:r w:rsidR="006A798E">
        <w:t xml:space="preserve"> C++</w:t>
      </w:r>
      <w:r>
        <w:t>.</w:t>
      </w:r>
    </w:p>
    <w:p w14:paraId="79AD5CE4" w14:textId="31279C05" w:rsidR="00B60F38" w:rsidRDefault="00B60F38" w:rsidP="00E37648"/>
    <w:p w14:paraId="768AA403" w14:textId="77777777" w:rsidR="00B811C8" w:rsidRDefault="00B811C8">
      <w:pPr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</w:rPr>
      </w:pPr>
      <w:r>
        <w:br w:type="page"/>
      </w:r>
    </w:p>
    <w:p w14:paraId="579934CC" w14:textId="3FC2ED71" w:rsidR="00A320BF" w:rsidRDefault="00A320BF" w:rsidP="00A320BF">
      <w:pPr>
        <w:pStyle w:val="Titre2"/>
      </w:pPr>
      <w:bookmarkStart w:id="34" w:name="_Toc14127222"/>
      <w:r>
        <w:lastRenderedPageBreak/>
        <w:t>Exemple d’utilisation</w:t>
      </w:r>
      <w:bookmarkEnd w:id="34"/>
    </w:p>
    <w:p w14:paraId="341BE6B0" w14:textId="2D6DB139" w:rsidR="00B811C8" w:rsidRDefault="00B811C8" w:rsidP="00B811C8"/>
    <w:p w14:paraId="6E63C9F1" w14:textId="4A976993" w:rsidR="00B811C8" w:rsidRPr="00B811C8" w:rsidRDefault="00B811C8" w:rsidP="00B811C8">
      <w:r>
        <w:t>Quand les données ne sont plus séparables linéairement comme la croix ci-dessous.</w:t>
      </w:r>
    </w:p>
    <w:p w14:paraId="7C482419" w14:textId="77777777" w:rsidR="00A320BF" w:rsidRPr="00A320BF" w:rsidRDefault="00A320BF" w:rsidP="00A320BF"/>
    <w:p w14:paraId="2DFC5A43" w14:textId="6719BFD0" w:rsidR="00A320BF" w:rsidRPr="00A320BF" w:rsidRDefault="00A320BF" w:rsidP="00A320BF">
      <w:pPr>
        <w:jc w:val="center"/>
      </w:pPr>
      <w:r>
        <w:rPr>
          <w:noProof/>
        </w:rPr>
        <w:drawing>
          <wp:inline distT="0" distB="0" distL="0" distR="0" wp14:anchorId="7DF75A91" wp14:editId="076FCD0A">
            <wp:extent cx="2743200" cy="1809750"/>
            <wp:effectExtent l="0" t="0" r="0" b="0"/>
            <wp:docPr id="12" name="Image 12" descr="C:\Users\nico_\Downloads\JQfton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nico_\Downloads\JQftonz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1A053" w14:textId="77777777" w:rsidR="00B60F38" w:rsidRPr="00E37648" w:rsidRDefault="00B60F38" w:rsidP="00E37648"/>
    <w:p w14:paraId="27004F9E" w14:textId="57A3CD7A" w:rsidR="003D3542" w:rsidRPr="000D1ED1" w:rsidRDefault="003D3542" w:rsidP="003D3542">
      <w:pPr>
        <w:pStyle w:val="Titre2"/>
        <w:rPr>
          <w:lang w:val="en-US"/>
        </w:rPr>
      </w:pPr>
      <w:bookmarkStart w:id="35" w:name="_Toc14127223"/>
      <w:r w:rsidRPr="000D1ED1">
        <w:rPr>
          <w:lang w:val="en-US"/>
        </w:rPr>
        <w:t>Résultats</w:t>
      </w:r>
      <w:bookmarkEnd w:id="35"/>
    </w:p>
    <w:p w14:paraId="420EAD24" w14:textId="48152687" w:rsidR="00AD22E2" w:rsidRPr="000D1ED1" w:rsidRDefault="00AD22E2" w:rsidP="00AD22E2">
      <w:pPr>
        <w:rPr>
          <w:lang w:val="en-US"/>
        </w:rPr>
      </w:pPr>
    </w:p>
    <w:p w14:paraId="5C26B341" w14:textId="77777777" w:rsidR="00AD22E2" w:rsidRPr="00AD22E2" w:rsidRDefault="00AD22E2" w:rsidP="00AD22E2">
      <w:pPr>
        <w:rPr>
          <w:lang w:val="en-US"/>
        </w:rPr>
      </w:pPr>
      <w:r w:rsidRPr="00AD22E2">
        <w:rPr>
          <w:u w:val="single"/>
          <w:lang w:val="en-US"/>
        </w:rPr>
        <w:t xml:space="preserve">Big Dataset with </w:t>
      </w:r>
      <w:proofErr w:type="spellStart"/>
      <w:r w:rsidRPr="00AD22E2">
        <w:rPr>
          <w:u w:val="single"/>
          <w:lang w:val="en-US"/>
        </w:rPr>
        <w:t>haarcascade</w:t>
      </w:r>
      <w:proofErr w:type="spellEnd"/>
      <w:r w:rsidRPr="00AD22E2">
        <w:rPr>
          <w:u w:val="single"/>
          <w:lang w:val="en-US"/>
        </w:rPr>
        <w:t xml:space="preserve"> (50x50 color) </w:t>
      </w:r>
    </w:p>
    <w:p w14:paraId="6E73EAD2" w14:textId="77777777" w:rsidR="00AD22E2" w:rsidRPr="00AD22E2" w:rsidRDefault="00AD22E2" w:rsidP="00AD22E2">
      <w:pPr>
        <w:rPr>
          <w:lang w:val="en-US"/>
        </w:rPr>
      </w:pPr>
    </w:p>
    <w:p w14:paraId="494223CA" w14:textId="77777777" w:rsidR="00AD22E2" w:rsidRDefault="00AD22E2">
      <w:r>
        <w:rPr>
          <w:noProof/>
        </w:rPr>
        <w:drawing>
          <wp:inline distT="0" distB="0" distL="0" distR="0" wp14:anchorId="32F65252" wp14:editId="51C2C639">
            <wp:extent cx="5747385" cy="510540"/>
            <wp:effectExtent l="0" t="0" r="5715" b="3810"/>
            <wp:docPr id="15" name="Image 15" descr="C:\Users\nico_\Downloads\4nAN7M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nico_\Downloads\4nAN7Mz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51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E75153" w14:textId="77777777" w:rsidR="00AD22E2" w:rsidRDefault="00AD22E2"/>
    <w:p w14:paraId="7076A798" w14:textId="26F86897" w:rsidR="00AD22E2" w:rsidRDefault="00AD22E2" w:rsidP="00AD22E2">
      <w:pPr>
        <w:rPr>
          <w:u w:val="single"/>
          <w:lang w:val="en-US"/>
        </w:rPr>
      </w:pPr>
      <w:r w:rsidRPr="00AD22E2">
        <w:rPr>
          <w:u w:val="single"/>
          <w:lang w:val="en-US"/>
        </w:rPr>
        <w:t>Big Dataset</w:t>
      </w:r>
      <w:r w:rsidRPr="00AD22E2">
        <w:rPr>
          <w:u w:val="single"/>
        </w:rPr>
        <w:t xml:space="preserve"> </w:t>
      </w:r>
      <w:r w:rsidRPr="00AD22E2">
        <w:rPr>
          <w:u w:val="single"/>
          <w:lang w:val="en-US"/>
        </w:rPr>
        <w:t xml:space="preserve">(50x50 color) </w:t>
      </w:r>
    </w:p>
    <w:p w14:paraId="22D122DA" w14:textId="77777777" w:rsidR="00AD22E2" w:rsidRPr="00AD22E2" w:rsidRDefault="00AD22E2" w:rsidP="00AD22E2"/>
    <w:p w14:paraId="0AE5135A" w14:textId="77777777" w:rsidR="00FF589E" w:rsidRDefault="00AD22E2">
      <w:r>
        <w:rPr>
          <w:noProof/>
        </w:rPr>
        <w:drawing>
          <wp:inline distT="0" distB="0" distL="0" distR="0" wp14:anchorId="26980930" wp14:editId="4F14000B">
            <wp:extent cx="4495800" cy="632981"/>
            <wp:effectExtent l="0" t="0" r="0" b="0"/>
            <wp:docPr id="16" name="Image 16" descr="C:\Users\nico_\Downloads\o4r01F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nico_\Downloads\o4r01Fz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2955" cy="656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9633C" w14:textId="77777777" w:rsidR="00FF589E" w:rsidRDefault="00FF589E"/>
    <w:p w14:paraId="51FB3478" w14:textId="11241800" w:rsidR="00D76C18" w:rsidRPr="00D76C18" w:rsidRDefault="00D76C18">
      <w:pPr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</w:rPr>
      </w:pPr>
      <w:r w:rsidRPr="00D76C18">
        <w:br w:type="page"/>
      </w:r>
    </w:p>
    <w:p w14:paraId="2D18B1CB" w14:textId="77777777" w:rsidR="00E67761" w:rsidRPr="00EB7D23" w:rsidRDefault="00F85C86" w:rsidP="00F85C86">
      <w:pPr>
        <w:pStyle w:val="Titre1"/>
      </w:pPr>
      <w:bookmarkStart w:id="36" w:name="_Toc14127224"/>
      <w:r w:rsidRPr="00EB7D23">
        <w:lastRenderedPageBreak/>
        <w:t xml:space="preserve">Application </w:t>
      </w:r>
      <w:proofErr w:type="spellStart"/>
      <w:r w:rsidRPr="00EB7D23">
        <w:t>ToolBox</w:t>
      </w:r>
      <w:proofErr w:type="spellEnd"/>
      <w:r w:rsidR="00E67761" w:rsidRPr="00EB7D23">
        <w:t xml:space="preserve"> : </w:t>
      </w:r>
      <w:proofErr w:type="spellStart"/>
      <w:r w:rsidR="00E67761" w:rsidRPr="00EB7D23">
        <w:t>Youtube</w:t>
      </w:r>
      <w:proofErr w:type="spellEnd"/>
      <w:r w:rsidR="00E67761" w:rsidRPr="00EB7D23">
        <w:t xml:space="preserve"> Image </w:t>
      </w:r>
      <w:proofErr w:type="spellStart"/>
      <w:r w:rsidR="00E67761" w:rsidRPr="00EB7D23">
        <w:t>Dataset</w:t>
      </w:r>
      <w:bookmarkEnd w:id="36"/>
      <w:proofErr w:type="spellEnd"/>
      <w:r w:rsidR="00E67761" w:rsidRPr="00EB7D23">
        <w:t xml:space="preserve"> </w:t>
      </w:r>
    </w:p>
    <w:p w14:paraId="27697630" w14:textId="77777777" w:rsidR="00E67761" w:rsidRPr="00EB7D23" w:rsidRDefault="00E67761" w:rsidP="00E67761"/>
    <w:p w14:paraId="13E7E72E" w14:textId="77777777" w:rsidR="00E67761" w:rsidRDefault="00E67761" w:rsidP="00E67761">
      <w:r>
        <w:t>Nous avons réalisé une application en C# que nous avons nommé « </w:t>
      </w:r>
      <w:proofErr w:type="spellStart"/>
      <w:r>
        <w:t>YoutubeImageDataset</w:t>
      </w:r>
      <w:proofErr w:type="spellEnd"/>
      <w:r>
        <w:t> ».</w:t>
      </w:r>
    </w:p>
    <w:p w14:paraId="429C9E16" w14:textId="77777777" w:rsidR="00E67761" w:rsidRDefault="00E67761" w:rsidP="00E67761"/>
    <w:p w14:paraId="0D698BAF" w14:textId="77777777" w:rsidR="00E67761" w:rsidRDefault="00E67761" w:rsidP="00E67761">
      <w:r>
        <w:t xml:space="preserve">Cet outil est une boite à outil nous permet d’effectuer un multiple d’actions sur notre </w:t>
      </w:r>
      <w:proofErr w:type="spellStart"/>
      <w:r>
        <w:t>dataset</w:t>
      </w:r>
      <w:proofErr w:type="spellEnd"/>
      <w:r>
        <w:t>.</w:t>
      </w:r>
    </w:p>
    <w:p w14:paraId="25207C50" w14:textId="77777777" w:rsidR="00E67761" w:rsidRPr="00E67761" w:rsidRDefault="00E67761" w:rsidP="00E67761"/>
    <w:p w14:paraId="6A4DC454" w14:textId="77777777" w:rsidR="00F85C86" w:rsidRPr="00E67761" w:rsidRDefault="000D1ED1" w:rsidP="009A3309">
      <w:pPr>
        <w:rPr>
          <w:lang w:val="en-US"/>
        </w:rPr>
      </w:pPr>
      <w:r>
        <w:pict w14:anchorId="6BF57EA2">
          <v:shape id="_x0000_i1029" type="#_x0000_t75" style="width:413.65pt;height:350.25pt">
            <v:imagedata r:id="rId31" o:title="YoutubeImageDataset"/>
          </v:shape>
        </w:pict>
      </w:r>
    </w:p>
    <w:p w14:paraId="4471BE5B" w14:textId="77777777" w:rsidR="00F85C86" w:rsidRPr="00E67761" w:rsidRDefault="00F85C86" w:rsidP="00471B3C">
      <w:pPr>
        <w:rPr>
          <w:lang w:val="en-US"/>
        </w:rPr>
      </w:pPr>
    </w:p>
    <w:p w14:paraId="5AA07BDA" w14:textId="77777777" w:rsidR="00F85C86" w:rsidRDefault="00F85C86" w:rsidP="00471B3C"/>
    <w:p w14:paraId="59BC4F62" w14:textId="77777777" w:rsidR="00F85C86" w:rsidRDefault="00F85C86" w:rsidP="00471B3C"/>
    <w:p w14:paraId="283E3FBD" w14:textId="77777777" w:rsidR="00F85C86" w:rsidRDefault="00F85C86" w:rsidP="00471B3C"/>
    <w:p w14:paraId="77200707" w14:textId="77777777" w:rsidR="00E67761" w:rsidRDefault="00E67761" w:rsidP="00E67761">
      <w:r>
        <w:t>Cet</w:t>
      </w:r>
      <w:r w:rsidR="00735B52">
        <w:t xml:space="preserve"> outil nous permet</w:t>
      </w:r>
    </w:p>
    <w:p w14:paraId="22BAA1CA" w14:textId="77777777" w:rsidR="00735B52" w:rsidRDefault="00735B52" w:rsidP="00735B52">
      <w:pPr>
        <w:pStyle w:val="Paragraphedeliste"/>
        <w:numPr>
          <w:ilvl w:val="0"/>
          <w:numId w:val="3"/>
        </w:numPr>
      </w:pPr>
      <w:r>
        <w:rPr>
          <w:sz w:val="22"/>
          <w:szCs w:val="22"/>
        </w:rPr>
        <w:t>R</w:t>
      </w:r>
      <w:r w:rsidRPr="00735B52">
        <w:rPr>
          <w:sz w:val="22"/>
          <w:szCs w:val="22"/>
        </w:rPr>
        <w:t xml:space="preserve">ognage de chaque </w:t>
      </w:r>
      <w:r>
        <w:rPr>
          <w:sz w:val="22"/>
          <w:szCs w:val="22"/>
        </w:rPr>
        <w:t xml:space="preserve">photos </w:t>
      </w:r>
      <w:proofErr w:type="spellStart"/>
      <w:r>
        <w:rPr>
          <w:sz w:val="22"/>
          <w:szCs w:val="22"/>
        </w:rPr>
        <w:t>D</w:t>
      </w:r>
      <w:r w:rsidRPr="00735B52">
        <w:rPr>
          <w:sz w:val="22"/>
          <w:szCs w:val="22"/>
        </w:rPr>
        <w:t>ataset</w:t>
      </w:r>
      <w:proofErr w:type="spellEnd"/>
      <w:r w:rsidRPr="00735B52">
        <w:rPr>
          <w:sz w:val="22"/>
          <w:szCs w:val="22"/>
        </w:rPr>
        <w:t xml:space="preserve"> afin d’éliminer les bandes noires ou de sélectionner un</w:t>
      </w:r>
      <w:r>
        <w:rPr>
          <w:sz w:val="22"/>
          <w:szCs w:val="22"/>
        </w:rPr>
        <w:t>e</w:t>
      </w:r>
      <w:r w:rsidRPr="00735B52">
        <w:rPr>
          <w:sz w:val="22"/>
          <w:szCs w:val="22"/>
        </w:rPr>
        <w:t xml:space="preserve"> zone précise.</w:t>
      </w:r>
    </w:p>
    <w:p w14:paraId="6CDD7ACD" w14:textId="77777777" w:rsidR="00F85C86" w:rsidRPr="00735B52" w:rsidRDefault="00F85C86" w:rsidP="00735B52">
      <w:pPr>
        <w:pStyle w:val="Paragraphedeliste"/>
        <w:numPr>
          <w:ilvl w:val="0"/>
          <w:numId w:val="3"/>
        </w:numPr>
        <w:rPr>
          <w:sz w:val="22"/>
        </w:rPr>
      </w:pPr>
      <w:r w:rsidRPr="00735B52">
        <w:rPr>
          <w:sz w:val="22"/>
        </w:rPr>
        <w:t>Convertir les images en nuances de gris</w:t>
      </w:r>
    </w:p>
    <w:p w14:paraId="07BD0210" w14:textId="77777777" w:rsidR="00F85C86" w:rsidRDefault="00F85C86" w:rsidP="00E67761">
      <w:pPr>
        <w:pStyle w:val="Paragraphedeliste"/>
        <w:numPr>
          <w:ilvl w:val="0"/>
          <w:numId w:val="3"/>
        </w:numPr>
        <w:rPr>
          <w:sz w:val="22"/>
        </w:rPr>
      </w:pPr>
      <w:r w:rsidRPr="00E67761">
        <w:rPr>
          <w:sz w:val="22"/>
        </w:rPr>
        <w:t>Redimensionner l’image afin à une taille spécifique</w:t>
      </w:r>
    </w:p>
    <w:p w14:paraId="7904CF64" w14:textId="77777777" w:rsidR="00E67761" w:rsidRDefault="00E67761" w:rsidP="00E67761">
      <w:pPr>
        <w:pStyle w:val="Paragraphedeliste"/>
        <w:numPr>
          <w:ilvl w:val="0"/>
          <w:numId w:val="3"/>
        </w:numPr>
        <w:rPr>
          <w:sz w:val="22"/>
        </w:rPr>
      </w:pPr>
      <w:r>
        <w:rPr>
          <w:sz w:val="22"/>
        </w:rPr>
        <w:t xml:space="preserve">Séparation aléatoire du </w:t>
      </w:r>
      <w:r w:rsidR="00735B52">
        <w:rPr>
          <w:sz w:val="22"/>
        </w:rPr>
        <w:t xml:space="preserve"> </w:t>
      </w:r>
      <w:proofErr w:type="spellStart"/>
      <w:r w:rsidR="00735B52">
        <w:rPr>
          <w:sz w:val="22"/>
        </w:rPr>
        <w:t>D</w:t>
      </w:r>
      <w:r>
        <w:rPr>
          <w:sz w:val="22"/>
        </w:rPr>
        <w:t>ataset</w:t>
      </w:r>
      <w:proofErr w:type="spellEnd"/>
      <w:r>
        <w:rPr>
          <w:sz w:val="22"/>
        </w:rPr>
        <w:t xml:space="preserve"> en 2 dossiers (Train, Test)</w:t>
      </w:r>
    </w:p>
    <w:p w14:paraId="48951648" w14:textId="77777777" w:rsidR="00A02D4A" w:rsidRPr="00A02D4A" w:rsidRDefault="00E67761" w:rsidP="00735B52">
      <w:pPr>
        <w:rPr>
          <w:sz w:val="22"/>
        </w:rPr>
      </w:pPr>
      <w:r w:rsidRPr="00735B52">
        <w:rPr>
          <w:sz w:val="22"/>
        </w:rPr>
        <w:br w:type="page"/>
      </w:r>
    </w:p>
    <w:p w14:paraId="1A8491D0" w14:textId="77777777" w:rsidR="00E67761" w:rsidRDefault="00E67761" w:rsidP="00E67761">
      <w:pPr>
        <w:rPr>
          <w:sz w:val="22"/>
        </w:rPr>
      </w:pPr>
    </w:p>
    <w:p w14:paraId="6ADAA13E" w14:textId="77777777" w:rsidR="00E67761" w:rsidRPr="00E67761" w:rsidRDefault="000D1ED1" w:rsidP="00E67761">
      <w:pPr>
        <w:rPr>
          <w:sz w:val="22"/>
        </w:rPr>
      </w:pPr>
      <w:r>
        <w:pict w14:anchorId="4407F706">
          <v:shape id="_x0000_i1030" type="#_x0000_t75" style="width:452.3pt;height:271.3pt">
            <v:imagedata r:id="rId32" o:title="YoutubeImageDataset"/>
          </v:shape>
        </w:pict>
      </w:r>
    </w:p>
    <w:p w14:paraId="6068A8B4" w14:textId="77777777" w:rsidR="00F85C86" w:rsidRDefault="00F85C86" w:rsidP="00471B3C"/>
    <w:p w14:paraId="2A1CF1DC" w14:textId="77777777" w:rsidR="00735B52" w:rsidRDefault="00A02D4A" w:rsidP="00471B3C">
      <w:r>
        <w:rPr>
          <w:sz w:val="22"/>
          <w:szCs w:val="22"/>
        </w:rPr>
        <w:t>Exemple de « Rognage » avec L’application.</w:t>
      </w:r>
    </w:p>
    <w:p w14:paraId="3377510D" w14:textId="77777777" w:rsidR="00735B52" w:rsidRPr="00471B3C" w:rsidRDefault="00735B52" w:rsidP="00471B3C"/>
    <w:sectPr w:rsidR="00735B52" w:rsidRPr="00471B3C" w:rsidSect="00A40C35">
      <w:pgSz w:w="11901" w:h="16817"/>
      <w:pgMar w:top="1418" w:right="1418" w:bottom="1418" w:left="1418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EE416EA" w14:textId="77777777" w:rsidR="00823A31" w:rsidRDefault="00823A31" w:rsidP="006651C9">
      <w:r>
        <w:separator/>
      </w:r>
    </w:p>
  </w:endnote>
  <w:endnote w:type="continuationSeparator" w:id="0">
    <w:p w14:paraId="6BFA2C95" w14:textId="77777777" w:rsidR="00823A31" w:rsidRDefault="00823A31" w:rsidP="006651C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00000003" w:usb1="00000000" w:usb2="00000000" w:usb3="00000000" w:csb0="00000001" w:csb1="00000000"/>
  </w:font>
  <w:font w:name="Gill Sans MT">
    <w:altName w:val="Microsoft YaHei Light"/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0B51E3C" w14:textId="77777777" w:rsidR="00572631" w:rsidRDefault="00572631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AF95E1D" w14:textId="77777777" w:rsidR="00572631" w:rsidRDefault="00572631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7D0A3AF" w14:textId="77777777" w:rsidR="00572631" w:rsidRDefault="00572631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DA46AEB" w14:textId="77777777" w:rsidR="00823A31" w:rsidRDefault="00823A31" w:rsidP="006651C9">
      <w:r>
        <w:separator/>
      </w:r>
    </w:p>
  </w:footnote>
  <w:footnote w:type="continuationSeparator" w:id="0">
    <w:p w14:paraId="589BDC21" w14:textId="77777777" w:rsidR="00823A31" w:rsidRDefault="00823A31" w:rsidP="006651C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ACE5CC8" w14:textId="77777777" w:rsidR="00572631" w:rsidRDefault="00572631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B5FA740" w14:textId="77777777" w:rsidR="00572631" w:rsidRDefault="00572631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9A37948" w14:textId="77777777" w:rsidR="00572631" w:rsidRDefault="00572631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3D4BC0"/>
    <w:multiLevelType w:val="hybridMultilevel"/>
    <w:tmpl w:val="2E48DA7E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3940A4"/>
    <w:multiLevelType w:val="hybridMultilevel"/>
    <w:tmpl w:val="43C8D6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B448F9"/>
    <w:multiLevelType w:val="hybridMultilevel"/>
    <w:tmpl w:val="C6845B54"/>
    <w:lvl w:ilvl="0" w:tplc="3384DF4A"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9B2D8E"/>
    <w:multiLevelType w:val="hybridMultilevel"/>
    <w:tmpl w:val="9AC85F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0020870"/>
    <w:multiLevelType w:val="hybridMultilevel"/>
    <w:tmpl w:val="2F1A7B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8DB42FF"/>
    <w:multiLevelType w:val="hybridMultilevel"/>
    <w:tmpl w:val="F39078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07F3580"/>
    <w:multiLevelType w:val="hybridMultilevel"/>
    <w:tmpl w:val="6DFCCF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EE644E0"/>
    <w:multiLevelType w:val="hybridMultilevel"/>
    <w:tmpl w:val="00A04D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FB66E60"/>
    <w:multiLevelType w:val="hybridMultilevel"/>
    <w:tmpl w:val="40E881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1"/>
  </w:num>
  <w:num w:numId="5">
    <w:abstractNumId w:val="8"/>
  </w:num>
  <w:num w:numId="6">
    <w:abstractNumId w:val="6"/>
  </w:num>
  <w:num w:numId="7">
    <w:abstractNumId w:val="7"/>
  </w:num>
  <w:num w:numId="8">
    <w:abstractNumId w:val="5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removeDateAndTime/>
  <w:embedSystemFonts/>
  <w:proofState w:spelling="clean" w:grammar="clean"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40C35"/>
    <w:rsid w:val="000024D2"/>
    <w:rsid w:val="000326C5"/>
    <w:rsid w:val="00077EAB"/>
    <w:rsid w:val="000861DC"/>
    <w:rsid w:val="000C3684"/>
    <w:rsid w:val="000D1ED1"/>
    <w:rsid w:val="000F6D9B"/>
    <w:rsid w:val="0010629A"/>
    <w:rsid w:val="00154F18"/>
    <w:rsid w:val="001730CA"/>
    <w:rsid w:val="001A02BE"/>
    <w:rsid w:val="001A4BE4"/>
    <w:rsid w:val="001B02C9"/>
    <w:rsid w:val="00202362"/>
    <w:rsid w:val="002534DD"/>
    <w:rsid w:val="00255463"/>
    <w:rsid w:val="002575A5"/>
    <w:rsid w:val="0027660A"/>
    <w:rsid w:val="00290206"/>
    <w:rsid w:val="002A724D"/>
    <w:rsid w:val="002F4FD5"/>
    <w:rsid w:val="003113E1"/>
    <w:rsid w:val="00364ADF"/>
    <w:rsid w:val="00382D4D"/>
    <w:rsid w:val="003874D9"/>
    <w:rsid w:val="003B5121"/>
    <w:rsid w:val="003B5DFF"/>
    <w:rsid w:val="003D3542"/>
    <w:rsid w:val="004177BC"/>
    <w:rsid w:val="00463096"/>
    <w:rsid w:val="00463284"/>
    <w:rsid w:val="00471B3C"/>
    <w:rsid w:val="00472FC1"/>
    <w:rsid w:val="00486FE2"/>
    <w:rsid w:val="004A2020"/>
    <w:rsid w:val="004A6277"/>
    <w:rsid w:val="005016E5"/>
    <w:rsid w:val="00506ED4"/>
    <w:rsid w:val="00515EF9"/>
    <w:rsid w:val="00520DBE"/>
    <w:rsid w:val="00523B13"/>
    <w:rsid w:val="00526DD1"/>
    <w:rsid w:val="00552A23"/>
    <w:rsid w:val="005576C9"/>
    <w:rsid w:val="005638F6"/>
    <w:rsid w:val="00565A95"/>
    <w:rsid w:val="00572631"/>
    <w:rsid w:val="0058332A"/>
    <w:rsid w:val="005B0973"/>
    <w:rsid w:val="005D26BD"/>
    <w:rsid w:val="005F08E1"/>
    <w:rsid w:val="00616266"/>
    <w:rsid w:val="00624AFB"/>
    <w:rsid w:val="006651C9"/>
    <w:rsid w:val="006A798E"/>
    <w:rsid w:val="006B445E"/>
    <w:rsid w:val="007113F3"/>
    <w:rsid w:val="007239D0"/>
    <w:rsid w:val="00726528"/>
    <w:rsid w:val="00735B52"/>
    <w:rsid w:val="007618E0"/>
    <w:rsid w:val="007826B7"/>
    <w:rsid w:val="007975A2"/>
    <w:rsid w:val="00797EDF"/>
    <w:rsid w:val="007D04F0"/>
    <w:rsid w:val="007F6681"/>
    <w:rsid w:val="00807216"/>
    <w:rsid w:val="00823A31"/>
    <w:rsid w:val="0087101A"/>
    <w:rsid w:val="008915FD"/>
    <w:rsid w:val="00895C53"/>
    <w:rsid w:val="008E0E02"/>
    <w:rsid w:val="00901EB1"/>
    <w:rsid w:val="00907377"/>
    <w:rsid w:val="00915AC6"/>
    <w:rsid w:val="00917797"/>
    <w:rsid w:val="0093034A"/>
    <w:rsid w:val="00941A3C"/>
    <w:rsid w:val="009561F1"/>
    <w:rsid w:val="00964A9C"/>
    <w:rsid w:val="009847C4"/>
    <w:rsid w:val="00985444"/>
    <w:rsid w:val="009A3309"/>
    <w:rsid w:val="009A5AF7"/>
    <w:rsid w:val="009A6D3D"/>
    <w:rsid w:val="009B2C99"/>
    <w:rsid w:val="009C51A3"/>
    <w:rsid w:val="00A02D4A"/>
    <w:rsid w:val="00A04A13"/>
    <w:rsid w:val="00A20371"/>
    <w:rsid w:val="00A320BF"/>
    <w:rsid w:val="00A40C35"/>
    <w:rsid w:val="00A57B23"/>
    <w:rsid w:val="00A94C37"/>
    <w:rsid w:val="00AA04D5"/>
    <w:rsid w:val="00AC0341"/>
    <w:rsid w:val="00AD22E2"/>
    <w:rsid w:val="00AF3B9A"/>
    <w:rsid w:val="00AF4238"/>
    <w:rsid w:val="00AF7742"/>
    <w:rsid w:val="00B2349D"/>
    <w:rsid w:val="00B3766B"/>
    <w:rsid w:val="00B53D49"/>
    <w:rsid w:val="00B60F38"/>
    <w:rsid w:val="00B811C8"/>
    <w:rsid w:val="00B859F6"/>
    <w:rsid w:val="00B87D29"/>
    <w:rsid w:val="00B95C66"/>
    <w:rsid w:val="00BD6711"/>
    <w:rsid w:val="00BD71FC"/>
    <w:rsid w:val="00BF0E26"/>
    <w:rsid w:val="00C57FC3"/>
    <w:rsid w:val="00CD74CA"/>
    <w:rsid w:val="00D0125E"/>
    <w:rsid w:val="00D33D2A"/>
    <w:rsid w:val="00D679B5"/>
    <w:rsid w:val="00D76C18"/>
    <w:rsid w:val="00D862A3"/>
    <w:rsid w:val="00D86321"/>
    <w:rsid w:val="00D86F16"/>
    <w:rsid w:val="00D86F3D"/>
    <w:rsid w:val="00D90008"/>
    <w:rsid w:val="00D97D16"/>
    <w:rsid w:val="00DE4713"/>
    <w:rsid w:val="00E37648"/>
    <w:rsid w:val="00E40D62"/>
    <w:rsid w:val="00E44D9F"/>
    <w:rsid w:val="00E5405E"/>
    <w:rsid w:val="00E67761"/>
    <w:rsid w:val="00E81CE5"/>
    <w:rsid w:val="00E82067"/>
    <w:rsid w:val="00EB7D23"/>
    <w:rsid w:val="00ED4FBB"/>
    <w:rsid w:val="00EE7B6E"/>
    <w:rsid w:val="00F31248"/>
    <w:rsid w:val="00F40A20"/>
    <w:rsid w:val="00F8101C"/>
    <w:rsid w:val="00F85C86"/>
    <w:rsid w:val="00F929E2"/>
    <w:rsid w:val="00FA4A96"/>
    <w:rsid w:val="00FC3DF8"/>
    <w:rsid w:val="00FF589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1EE7F5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D86F1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D86F1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E40D6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6651C9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6651C9"/>
  </w:style>
  <w:style w:type="paragraph" w:styleId="Pieddepage">
    <w:name w:val="footer"/>
    <w:basedOn w:val="Normal"/>
    <w:link w:val="PieddepageCar"/>
    <w:uiPriority w:val="99"/>
    <w:unhideWhenUsed/>
    <w:rsid w:val="006651C9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6651C9"/>
  </w:style>
  <w:style w:type="character" w:customStyle="1" w:styleId="Titre1Car">
    <w:name w:val="Titre 1 Car"/>
    <w:basedOn w:val="Policepardfaut"/>
    <w:link w:val="Titre1"/>
    <w:uiPriority w:val="9"/>
    <w:rsid w:val="00D86F16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D86F16"/>
    <w:pPr>
      <w:spacing w:line="259" w:lineRule="auto"/>
      <w:outlineLvl w:val="9"/>
    </w:pPr>
  </w:style>
  <w:style w:type="character" w:customStyle="1" w:styleId="Titre2Car">
    <w:name w:val="Titre 2 Car"/>
    <w:basedOn w:val="Policepardfaut"/>
    <w:link w:val="Titre2"/>
    <w:uiPriority w:val="9"/>
    <w:rsid w:val="00D86F16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M1">
    <w:name w:val="toc 1"/>
    <w:basedOn w:val="Normal"/>
    <w:next w:val="Normal"/>
    <w:autoRedefine/>
    <w:uiPriority w:val="39"/>
    <w:unhideWhenUsed/>
    <w:rsid w:val="00895C53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895C53"/>
    <w:pPr>
      <w:spacing w:after="100"/>
      <w:ind w:left="240"/>
    </w:pPr>
  </w:style>
  <w:style w:type="character" w:styleId="Lienhypertexte">
    <w:name w:val="Hyperlink"/>
    <w:basedOn w:val="Policepardfaut"/>
    <w:uiPriority w:val="99"/>
    <w:unhideWhenUsed/>
    <w:rsid w:val="00895C53"/>
    <w:rPr>
      <w:color w:val="0000FF" w:themeColor="hyperlink"/>
      <w:u w:val="single"/>
    </w:rPr>
  </w:style>
  <w:style w:type="character" w:customStyle="1" w:styleId="Mentionnonrsolue1">
    <w:name w:val="Mention non résolue1"/>
    <w:basedOn w:val="Policepardfaut"/>
    <w:uiPriority w:val="99"/>
    <w:semiHidden/>
    <w:unhideWhenUsed/>
    <w:rsid w:val="00E82067"/>
    <w:rPr>
      <w:color w:val="605E5C"/>
      <w:shd w:val="clear" w:color="auto" w:fill="E1DFDD"/>
    </w:rPr>
  </w:style>
  <w:style w:type="paragraph" w:styleId="Paragraphedeliste">
    <w:name w:val="List Paragraph"/>
    <w:basedOn w:val="Normal"/>
    <w:uiPriority w:val="34"/>
    <w:qFormat/>
    <w:rsid w:val="00E82067"/>
    <w:pPr>
      <w:ind w:left="720"/>
      <w:contextualSpacing/>
    </w:pPr>
  </w:style>
  <w:style w:type="character" w:customStyle="1" w:styleId="Titre3Car">
    <w:name w:val="Titre 3 Car"/>
    <w:basedOn w:val="Policepardfaut"/>
    <w:link w:val="Titre3"/>
    <w:uiPriority w:val="9"/>
    <w:rsid w:val="00E40D62"/>
    <w:rPr>
      <w:rFonts w:asciiTheme="majorHAnsi" w:eastAsiaTheme="majorEastAsia" w:hAnsiTheme="majorHAnsi" w:cstheme="majorBidi"/>
      <w:color w:val="243F60" w:themeColor="accent1" w:themeShade="7F"/>
    </w:rPr>
  </w:style>
  <w:style w:type="character" w:styleId="Lienhypertextesuivivisit">
    <w:name w:val="FollowedHyperlink"/>
    <w:basedOn w:val="Policepardfaut"/>
    <w:uiPriority w:val="99"/>
    <w:semiHidden/>
    <w:unhideWhenUsed/>
    <w:rsid w:val="005B0973"/>
    <w:rPr>
      <w:color w:val="800080" w:themeColor="followedHyperlink"/>
      <w:u w:val="single"/>
    </w:rPr>
  </w:style>
  <w:style w:type="character" w:customStyle="1" w:styleId="mi">
    <w:name w:val="mi"/>
    <w:basedOn w:val="Policepardfaut"/>
    <w:rsid w:val="00FC3DF8"/>
  </w:style>
  <w:style w:type="character" w:customStyle="1" w:styleId="mo">
    <w:name w:val="mo"/>
    <w:basedOn w:val="Policepardfaut"/>
    <w:rsid w:val="00FC3DF8"/>
  </w:style>
  <w:style w:type="character" w:customStyle="1" w:styleId="mn">
    <w:name w:val="mn"/>
    <w:basedOn w:val="Policepardfaut"/>
    <w:rsid w:val="00FC3DF8"/>
  </w:style>
  <w:style w:type="character" w:styleId="Textedelespacerserv">
    <w:name w:val="Placeholder Text"/>
    <w:basedOn w:val="Policepardfaut"/>
    <w:uiPriority w:val="99"/>
    <w:semiHidden/>
    <w:rsid w:val="004A2020"/>
    <w:rPr>
      <w:color w:val="808080"/>
    </w:rPr>
  </w:style>
  <w:style w:type="paragraph" w:styleId="Sansinterligne">
    <w:name w:val="No Spacing"/>
    <w:uiPriority w:val="1"/>
    <w:qFormat/>
    <w:rsid w:val="00520DBE"/>
  </w:style>
  <w:style w:type="paragraph" w:styleId="TM3">
    <w:name w:val="toc 3"/>
    <w:basedOn w:val="Normal"/>
    <w:next w:val="Normal"/>
    <w:autoRedefine/>
    <w:uiPriority w:val="39"/>
    <w:unhideWhenUsed/>
    <w:rsid w:val="009A3309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41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79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467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4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5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2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" Type="http://schemas.openxmlformats.org/officeDocument/2006/relationships/numbering" Target="numbering.xml"/><Relationship Id="rId21" Type="http://schemas.openxmlformats.org/officeDocument/2006/relationships/image" Target="media/image7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footer" Target="footer3.xm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10" Type="http://schemas.openxmlformats.org/officeDocument/2006/relationships/header" Target="header1.xm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header" Target="header3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inet\AppData\Roaming\Microsoft\Templates\Page%20de%20garde%20Business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C027B1-4BA3-4888-AAB4-DAC04C19B44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2E45507-6F52-4B3D-8C0E-4ADD233B1B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Business pour rapport.dotx</Template>
  <TotalTime>0</TotalTime>
  <Pages>15</Pages>
  <Words>2091</Words>
  <Characters>11504</Characters>
  <Application>Microsoft Office Word</Application>
  <DocSecurity>0</DocSecurity>
  <Lines>95</Lines>
  <Paragraphs>27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Page de garde "Business" pour rapport</vt:lpstr>
      <vt:lpstr>Page de garde "Business" pour rapport</vt:lpstr>
    </vt:vector>
  </TitlesOfParts>
  <Company/>
  <LinksUpToDate>false</LinksUpToDate>
  <CharactersWithSpaces>13568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"Business" pour rapport</dc:title>
  <dc:subject/>
  <dc:creator/>
  <cp:keywords/>
  <dc:description/>
  <cp:lastModifiedBy/>
  <cp:revision>1</cp:revision>
  <dcterms:created xsi:type="dcterms:W3CDTF">2019-03-22T10:13:00Z</dcterms:created>
  <dcterms:modified xsi:type="dcterms:W3CDTF">2019-07-15T22:05:00Z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TC043191959991</vt:lpwstr>
  </property>
</Properties>
</file>