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9DFD9" w14:textId="77777777" w:rsidR="00A40C35" w:rsidRDefault="00A40C35" w:rsidP="00A40C35"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036D282F" wp14:editId="0DAB38FE">
            <wp:simplePos x="0" y="0"/>
            <wp:positionH relativeFrom="column">
              <wp:posOffset>-102743</wp:posOffset>
            </wp:positionH>
            <wp:positionV relativeFrom="paragraph">
              <wp:posOffset>-310388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41" cy="1064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D5071" w14:textId="77777777" w:rsidR="00A40C35" w:rsidRDefault="00985444">
      <w:pPr>
        <w:sectPr w:rsidR="00A40C35" w:rsidSect="00DE471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1" w:h="16817"/>
          <w:pgMar w:top="159" w:right="198" w:bottom="278" w:left="181" w:header="227" w:footer="284" w:gutter="0"/>
          <w:cols w:space="708"/>
        </w:sect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B6184D" wp14:editId="70CF2C5E">
                <wp:simplePos x="0" y="0"/>
                <wp:positionH relativeFrom="column">
                  <wp:posOffset>624205</wp:posOffset>
                </wp:positionH>
                <wp:positionV relativeFrom="paragraph">
                  <wp:posOffset>2082165</wp:posOffset>
                </wp:positionV>
                <wp:extent cx="3888105" cy="532130"/>
                <wp:effectExtent l="0" t="0" r="0" b="127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10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980A2" w14:textId="77777777"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Prédiction de l’âge d’une personne</w:t>
                            </w:r>
                          </w:p>
                          <w:p w14:paraId="4D28B2D3" w14:textId="77777777"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B6184D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49.15pt;margin-top:163.95pt;width:306.15pt;height:4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" filled="f" stroked="f">
                <v:textbox>
                  <w:txbxContent>
                    <w:p w14:paraId="62D980A2" w14:textId="77777777" w:rsidR="00572631" w:rsidRPr="00B87D29" w:rsidRDefault="00572631" w:rsidP="00A40C35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Prédiction de l’âge d’une personne</w:t>
                      </w:r>
                    </w:p>
                    <w:p w14:paraId="4D28B2D3" w14:textId="77777777" w:rsidR="00572631" w:rsidRPr="00B87D29" w:rsidRDefault="00572631" w:rsidP="00A40C35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97ED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60FA7" wp14:editId="52F35D19">
                <wp:simplePos x="0" y="0"/>
                <wp:positionH relativeFrom="column">
                  <wp:posOffset>544830</wp:posOffset>
                </wp:positionH>
                <wp:positionV relativeFrom="paragraph">
                  <wp:posOffset>261620</wp:posOffset>
                </wp:positionV>
                <wp:extent cx="4222115" cy="162179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115" cy="162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F6B0" w14:textId="77777777"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Compte rendu Projet Annuel</w:t>
                            </w:r>
                          </w:p>
                          <w:p w14:paraId="2FFA7490" w14:textId="77777777"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0FA7" id="Zone de texte 2" o:spid="_x0000_s1027" type="#_x0000_t202" style="position:absolute;margin-left:42.9pt;margin-top:20.6pt;width:332.45pt;height:12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" filled="f" stroked="f">
                <v:textbox>
                  <w:txbxContent>
                    <w:p w14:paraId="046EF6B0" w14:textId="77777777" w:rsidR="00572631" w:rsidRPr="00B87D29" w:rsidRDefault="00572631" w:rsidP="00A40C3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Compte rendu Projet Annuel</w:t>
                      </w:r>
                    </w:p>
                    <w:p w14:paraId="2FFA7490" w14:textId="77777777" w:rsidR="00572631" w:rsidRPr="00B87D29" w:rsidRDefault="00572631" w:rsidP="00A40C3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40C35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476358" wp14:editId="16BB09F4">
                <wp:simplePos x="0" y="0"/>
                <wp:positionH relativeFrom="column">
                  <wp:posOffset>5314950</wp:posOffset>
                </wp:positionH>
                <wp:positionV relativeFrom="paragraph">
                  <wp:posOffset>9246235</wp:posOffset>
                </wp:positionV>
                <wp:extent cx="1762125" cy="1404620"/>
                <wp:effectExtent l="0" t="0" r="0" b="190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D63A82" w14:textId="77777777"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Antoine BOUDEVILLE</w:t>
                            </w:r>
                          </w:p>
                          <w:p w14:paraId="6B8F6B2F" w14:textId="77777777"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Alexis LIBERGE</w:t>
                            </w:r>
                          </w:p>
                          <w:p w14:paraId="780FE1BB" w14:textId="77777777"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Nicolas ROCHE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76358" id="_x0000_s1028" type="#_x0000_t202" style="position:absolute;margin-left:418.5pt;margin-top:728.05pt;width:138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" filled="f" stroked="f">
                <v:textbox style="mso-fit-shape-to-text:t">
                  <w:txbxContent>
                    <w:p w14:paraId="2ED63A82" w14:textId="77777777"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Antoine BOUDEVILLE</w:t>
                      </w:r>
                    </w:p>
                    <w:p w14:paraId="6B8F6B2F" w14:textId="77777777"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Alexis LIBERGE</w:t>
                      </w:r>
                    </w:p>
                    <w:p w14:paraId="780FE1BB" w14:textId="77777777"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Nicolas ROCHE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0C35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817941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93B2E7" w14:textId="77777777" w:rsidR="00D86F16" w:rsidRDefault="00D86F16">
          <w:pPr>
            <w:pStyle w:val="En-ttedetabledesmatires"/>
          </w:pPr>
          <w:r>
            <w:t>Table des matières</w:t>
          </w:r>
        </w:p>
        <w:p w14:paraId="7AF3930B" w14:textId="4BC42458" w:rsidR="00AD22E2" w:rsidRDefault="00D86F16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7189" w:history="1">
            <w:r w:rsidR="00AD22E2" w:rsidRPr="0081132F">
              <w:rPr>
                <w:rStyle w:val="Lienhypertexte"/>
                <w:noProof/>
              </w:rPr>
              <w:t>Présentation du projet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_Toc14127189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4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6D5D06E7" w14:textId="15172D7F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0" w:history="1">
            <w:r w:rsidR="00AD22E2" w:rsidRPr="0081132F">
              <w:rPr>
                <w:rStyle w:val="Lienhypertexte"/>
                <w:noProof/>
              </w:rPr>
              <w:t>Objectifs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_Toc14127190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4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4DEBA24" w14:textId="5EF0DC34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1" w:history="1">
            <w:r w:rsidR="00AD22E2" w:rsidRPr="0081132F">
              <w:rPr>
                <w:rStyle w:val="Lienhypertexte"/>
                <w:noProof/>
              </w:rPr>
              <w:t>Structure et technologies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_Toc14127191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4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0F97B20D" w14:textId="48C3FAB9" w:rsidR="00AD22E2" w:rsidRDefault="00934EBC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2" w:history="1">
            <w:r w:rsidR="00AD22E2" w:rsidRPr="0081132F">
              <w:rPr>
                <w:rStyle w:val="Lienhypertexte"/>
                <w:noProof/>
              </w:rPr>
              <w:t>Constitution du dataset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_Toc14127192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49964E53" w14:textId="66E580D7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3" w:history="1">
            <w:r w:rsidR="00AD22E2" w:rsidRPr="0081132F">
              <w:rPr>
                <w:rStyle w:val="Lienhypertexte"/>
                <w:noProof/>
              </w:rPr>
              <w:t>Recherche de dataset existant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_Toc14127193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647A96F" w14:textId="6EAC3DF1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4" w:history="1">
            <w:r w:rsidR="00AD22E2" w:rsidRPr="0081132F">
              <w:rPr>
                <w:rStyle w:val="Lienhypertexte"/>
                <w:noProof/>
              </w:rPr>
              <w:t>Enrichissement du dataset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_Toc14127194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63BD4A7" w14:textId="1C2FB3F9" w:rsidR="00AD22E2" w:rsidRDefault="00934EBC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5" w:history="1">
            <w:r w:rsidR="00AD22E2" w:rsidRPr="0081132F">
              <w:rPr>
                <w:rStyle w:val="Lienhypertexte"/>
                <w:noProof/>
              </w:rPr>
              <w:t>Récupération des vidéos YouTube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_Toc14127195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6059CF87" w14:textId="6A775543" w:rsidR="00AD22E2" w:rsidRDefault="00934EBC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6" w:history="1">
            <w:r w:rsidR="00AD22E2" w:rsidRPr="0081132F">
              <w:rPr>
                <w:rStyle w:val="Lienhypertexte"/>
                <w:noProof/>
              </w:rPr>
              <w:t>Récupération des images des vidéos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_Toc14127196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07B451B" w14:textId="785BF1AD" w:rsidR="00AD22E2" w:rsidRDefault="00934EBC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7" w:history="1">
            <w:r w:rsidR="00AD22E2" w:rsidRPr="0081132F">
              <w:rPr>
                <w:rStyle w:val="Lienhypertexte"/>
                <w:noProof/>
              </w:rPr>
              <w:t>Suppression des doublons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_Toc14127197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44171F8F" w14:textId="344EBF7C" w:rsidR="00AD22E2" w:rsidRDefault="00934EBC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8" w:history="1">
            <w:r w:rsidR="00AD22E2" w:rsidRPr="0081132F">
              <w:rPr>
                <w:rStyle w:val="Lienhypertexte"/>
                <w:noProof/>
              </w:rPr>
              <w:t>Ajout de métadonnées pour les images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_Toc14127198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6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46228971" w14:textId="0AF522AB" w:rsidR="00AD22E2" w:rsidRDefault="00934EBC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9" w:history="1">
            <w:r w:rsidR="00AD22E2" w:rsidRPr="0081132F">
              <w:rPr>
                <w:rStyle w:val="Lienhypertexte"/>
                <w:noProof/>
              </w:rPr>
              <w:t>Suppression des images floues et potentiels biais.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_Toc14127199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6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5FF7B62" w14:textId="36FDD071" w:rsidR="00AD22E2" w:rsidRDefault="00934EBC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0" w:history="1">
            <w:r w:rsidR="00AD22E2" w:rsidRPr="0081132F">
              <w:rPr>
                <w:rStyle w:val="Lienhypertexte"/>
                <w:noProof/>
              </w:rPr>
              <w:t>Librairies Utilisés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_Toc14127200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6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52D3572" w14:textId="7496C1B9" w:rsidR="00AD22E2" w:rsidRDefault="00934EBC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1" w:history="1">
            <w:r w:rsidR="00AD22E2" w:rsidRPr="0081132F">
              <w:rPr>
                <w:rStyle w:val="Lienhypertexte"/>
                <w:noProof/>
              </w:rPr>
              <w:t>Régression Linéaire (Moore-Penrose)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_Toc14127201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52681DE5" w14:textId="021F1EB8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2" w:history="1">
            <w:r w:rsidR="00AD22E2" w:rsidRPr="0081132F">
              <w:rPr>
                <w:rStyle w:val="Lienhypertexte"/>
                <w:noProof/>
              </w:rPr>
              <w:t>Exemple d’utilisation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_Toc14127202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F4FBEF7" w14:textId="54DBDA44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3" w:history="1">
            <w:r w:rsidR="00AD22E2" w:rsidRPr="0081132F">
              <w:rPr>
                <w:rStyle w:val="Lienhypertexte"/>
                <w:noProof/>
              </w:rPr>
              <w:t>Entrainement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_Toc14127203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15E15B3" w14:textId="100DEAD7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4" w:history="1">
            <w:r w:rsidR="00AD22E2" w:rsidRPr="0081132F">
              <w:rPr>
                <w:rStyle w:val="Lienhypertexte"/>
                <w:noProof/>
              </w:rPr>
              <w:t>Prédiction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_Toc14127204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01733332" w14:textId="525F02B0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5" w:history="1">
            <w:r w:rsidR="00AD22E2" w:rsidRPr="0081132F">
              <w:rPr>
                <w:rStyle w:val="Lienhypertexte"/>
                <w:noProof/>
              </w:rPr>
              <w:t>Problèmes rencontrés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_Toc14127205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B7FBD5C" w14:textId="286575DC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6" w:history="1">
            <w:r w:rsidR="00AD22E2" w:rsidRPr="0081132F">
              <w:rPr>
                <w:rStyle w:val="Lienhypertexte"/>
                <w:noProof/>
              </w:rPr>
              <w:t>Sauvegarde des poids et Chargement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_Toc14127206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8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E90551B" w14:textId="5643C690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7" w:history="1">
            <w:r w:rsidR="00AD22E2" w:rsidRPr="0081132F">
              <w:rPr>
                <w:rStyle w:val="Lienhypertexte"/>
                <w:noProof/>
              </w:rPr>
              <w:t>Résultats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_Toc14127207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8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21DB436" w14:textId="560564C4" w:rsidR="00AD22E2" w:rsidRDefault="00934EBC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8" w:history="1">
            <w:r w:rsidR="00AD22E2" w:rsidRPr="0081132F">
              <w:rPr>
                <w:rStyle w:val="Lienhypertexte"/>
                <w:noProof/>
              </w:rPr>
              <w:t>Classification Linéaire (Perceptron de Rosenblatt)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_Toc14127208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8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8977FCA" w14:textId="3A12FDD9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9" w:history="1">
            <w:r w:rsidR="00AD22E2" w:rsidRPr="0081132F">
              <w:rPr>
                <w:rStyle w:val="Lienhypertexte"/>
                <w:noProof/>
              </w:rPr>
              <w:t>Exemple d’utilisation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_Toc14127209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9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670E521B" w14:textId="2A5BD1C5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0" w:history="1">
            <w:r w:rsidR="00AD22E2" w:rsidRPr="0081132F">
              <w:rPr>
                <w:rStyle w:val="Lienhypertexte"/>
                <w:noProof/>
              </w:rPr>
              <w:t>Entrainement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_Toc14127210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9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B70BB0A" w14:textId="44B4192F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1" w:history="1">
            <w:r w:rsidR="00AD22E2" w:rsidRPr="0081132F">
              <w:rPr>
                <w:rStyle w:val="Lienhypertexte"/>
                <w:noProof/>
              </w:rPr>
              <w:t>Prédiction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_Toc14127211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9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1EC43152" w14:textId="526C9DE2" w:rsidR="00AD22E2" w:rsidRDefault="00934EBC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2" w:history="1">
            <w:r w:rsidR="00AD22E2" w:rsidRPr="0081132F">
              <w:rPr>
                <w:rStyle w:val="Lienhypertexte"/>
                <w:noProof/>
              </w:rPr>
              <w:t>Perceptron Multicouches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_Toc14127212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9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67A4E397" w14:textId="17C28374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3" w:history="1">
            <w:r w:rsidR="00AD22E2" w:rsidRPr="0081132F">
              <w:rPr>
                <w:rStyle w:val="Lienhypertexte"/>
                <w:noProof/>
              </w:rPr>
              <w:t>Fonction d’activation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_Toc14127213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10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BBBF8AA" w14:textId="4B53C538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4" w:history="1">
            <w:r w:rsidR="00AD22E2" w:rsidRPr="0081132F">
              <w:rPr>
                <w:rStyle w:val="Lienhypertexte"/>
                <w:noProof/>
              </w:rPr>
              <w:t>Structure du PMC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_Toc14127214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10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53F5F4F" w14:textId="7721FB5B" w:rsidR="00AD22E2" w:rsidRDefault="00934EBC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5" w:history="1">
            <w:r w:rsidR="00AD22E2" w:rsidRPr="0081132F">
              <w:rPr>
                <w:rStyle w:val="Lienhypertexte"/>
                <w:noProof/>
              </w:rPr>
              <w:t>Structure de données du PMC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_Toc14127215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10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5B383376" w14:textId="67B21A19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6" w:history="1">
            <w:r w:rsidR="00AD22E2" w:rsidRPr="0081132F">
              <w:rPr>
                <w:rStyle w:val="Lienhypertexte"/>
                <w:noProof/>
              </w:rPr>
              <w:t>Entrainement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_Toc14127216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11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161B26F0" w14:textId="242B06B7" w:rsidR="00AD22E2" w:rsidRDefault="00934EBC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7" w:history="1">
            <w:r w:rsidR="00AD22E2" w:rsidRPr="0081132F">
              <w:rPr>
                <w:rStyle w:val="Lienhypertexte"/>
                <w:noProof/>
              </w:rPr>
              <w:t>Propagation du gradient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_Toc14127217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11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AB17C56" w14:textId="46FE543E" w:rsidR="00AD22E2" w:rsidRDefault="00934EBC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8" w:history="1">
            <w:r w:rsidR="00AD22E2" w:rsidRPr="0081132F">
              <w:rPr>
                <w:rStyle w:val="Lienhypertexte"/>
                <w:noProof/>
              </w:rPr>
              <w:t>Rétropropagation du gradient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_Toc14127218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12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5FBBD17" w14:textId="3C1E10F6" w:rsidR="00AD22E2" w:rsidRDefault="00934EBC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9" w:history="1">
            <w:r w:rsidR="00AD22E2" w:rsidRPr="0081132F">
              <w:rPr>
                <w:rStyle w:val="Lienhypertexte"/>
                <w:noProof/>
              </w:rPr>
              <w:t>Mise à jour des poids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_Toc14127219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12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559210FE" w14:textId="283C0777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0" w:history="1">
            <w:r w:rsidR="00AD22E2" w:rsidRPr="0081132F">
              <w:rPr>
                <w:rStyle w:val="Lienhypertexte"/>
                <w:noProof/>
              </w:rPr>
              <w:t>Prédiction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_Toc14127220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12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5FA2C101" w14:textId="7525F58C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1" w:history="1">
            <w:r w:rsidR="00AD22E2" w:rsidRPr="0081132F">
              <w:rPr>
                <w:rStyle w:val="Lienhypertexte"/>
                <w:noProof/>
              </w:rPr>
              <w:t>Sauvegarde du PMC et chargement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_Toc14127221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12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01D33050" w14:textId="57C2DB36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2" w:history="1">
            <w:r w:rsidR="00AD22E2" w:rsidRPr="0081132F">
              <w:rPr>
                <w:rStyle w:val="Lienhypertexte"/>
                <w:noProof/>
              </w:rPr>
              <w:t>Exemple d’utilisation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_Toc14127222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13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1DF12496" w14:textId="425EAB67" w:rsidR="00AD22E2" w:rsidRDefault="00934EBC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3" w:history="1">
            <w:r w:rsidR="00AD22E2" w:rsidRPr="0081132F">
              <w:rPr>
                <w:rStyle w:val="Lienhypertexte"/>
                <w:noProof/>
              </w:rPr>
              <w:t>Résultats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_Toc14127223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13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471558D3" w14:textId="650E2675" w:rsidR="00AD22E2" w:rsidRDefault="00934EBC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4" w:history="1">
            <w:r w:rsidR="00AD22E2" w:rsidRPr="0081132F">
              <w:rPr>
                <w:rStyle w:val="Lienhypertexte"/>
                <w:noProof/>
              </w:rPr>
              <w:t>Application ToolBox : Youtube Image Dataset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_Toc14127224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14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11F3DC19" w14:textId="5B5F880F" w:rsidR="00D86F16" w:rsidRDefault="00D86F16">
          <w:r>
            <w:rPr>
              <w:b/>
              <w:bCs/>
            </w:rPr>
            <w:fldChar w:fldCharType="end"/>
          </w:r>
        </w:p>
      </w:sdtContent>
    </w:sdt>
    <w:p w14:paraId="534F7051" w14:textId="77777777" w:rsidR="00D86F16" w:rsidRDefault="00D86F16">
      <w:r>
        <w:br w:type="page"/>
      </w:r>
    </w:p>
    <w:p w14:paraId="2994A6F9" w14:textId="77777777" w:rsidR="00A40C35" w:rsidRDefault="00D86F16" w:rsidP="00D86F16">
      <w:pPr>
        <w:pStyle w:val="Titre1"/>
      </w:pPr>
      <w:bookmarkStart w:id="0" w:name="_Toc14127189"/>
      <w:r>
        <w:lastRenderedPageBreak/>
        <w:t>Présentation du projet</w:t>
      </w:r>
      <w:bookmarkEnd w:id="0"/>
    </w:p>
    <w:p w14:paraId="46D6663D" w14:textId="77777777" w:rsidR="00506ED4" w:rsidRDefault="00506ED4" w:rsidP="00D86F16">
      <w:pPr>
        <w:pStyle w:val="Titre2"/>
      </w:pPr>
    </w:p>
    <w:p w14:paraId="2A1D0C73" w14:textId="77777777" w:rsidR="00D86F16" w:rsidRDefault="00D86F16" w:rsidP="00D86F16">
      <w:pPr>
        <w:pStyle w:val="Titre2"/>
      </w:pPr>
      <w:bookmarkStart w:id="1" w:name="_Toc14127190"/>
      <w:r>
        <w:t>Objectif</w:t>
      </w:r>
      <w:r w:rsidR="00486FE2">
        <w:t>s</w:t>
      </w:r>
      <w:bookmarkEnd w:id="1"/>
    </w:p>
    <w:p w14:paraId="37736CE6" w14:textId="77777777" w:rsidR="00B53D49" w:rsidRDefault="00B53D49" w:rsidP="00B53D49"/>
    <w:p w14:paraId="62257437" w14:textId="77777777" w:rsidR="00B53D49" w:rsidRDefault="00B53D49" w:rsidP="00B53D49">
      <w:r>
        <w:t xml:space="preserve">L’objectif de ce projet est de créer  une application web permettant </w:t>
      </w:r>
      <w:r w:rsidRPr="00B53D49">
        <w:t>de prédire l'âge d'une personne à partir d'une photo de son visage</w:t>
      </w:r>
      <w:r>
        <w:t>.</w:t>
      </w:r>
    </w:p>
    <w:p w14:paraId="51E858D1" w14:textId="75ADC366" w:rsidR="00624AFB" w:rsidRDefault="00624AFB" w:rsidP="00B53D49">
      <w:r>
        <w:t xml:space="preserve">Les étapes de ce projet sont : la constitution d’un dataset, l’implémentation des différents algorithmes de machine learning, la mise en place de </w:t>
      </w:r>
      <w:r w:rsidR="00AD22E2">
        <w:t>ces mêmes algorithmes</w:t>
      </w:r>
      <w:r>
        <w:t xml:space="preserve"> avec le </w:t>
      </w:r>
      <w:proofErr w:type="spellStart"/>
      <w:r>
        <w:t>framework</w:t>
      </w:r>
      <w:proofErr w:type="spellEnd"/>
      <w:r>
        <w:t xml:space="preserve"> Tensorflow </w:t>
      </w:r>
      <w:r w:rsidR="00EE7B6E">
        <w:t xml:space="preserve">afin de comparer les résultats </w:t>
      </w:r>
      <w:r>
        <w:t xml:space="preserve">et la mise en place </w:t>
      </w:r>
      <w:r w:rsidR="00E44D9F">
        <w:t xml:space="preserve">d’une </w:t>
      </w:r>
      <w:r>
        <w:t>application</w:t>
      </w:r>
      <w:r w:rsidR="00ED1D52">
        <w:t xml:space="preserve"> permettant tester des photographies</w:t>
      </w:r>
      <w:r>
        <w:t>.</w:t>
      </w:r>
    </w:p>
    <w:p w14:paraId="59A426E9" w14:textId="77777777" w:rsidR="00B53D49" w:rsidRDefault="00B53D49" w:rsidP="00B53D49"/>
    <w:p w14:paraId="0975A272" w14:textId="77777777" w:rsidR="00B53D49" w:rsidRPr="00B53D49" w:rsidRDefault="00B53D49" w:rsidP="00B53D49"/>
    <w:p w14:paraId="00E5B52D" w14:textId="77777777" w:rsidR="00D86F16" w:rsidRDefault="00D86F16" w:rsidP="00D86F16">
      <w:pPr>
        <w:pStyle w:val="Titre2"/>
      </w:pPr>
      <w:bookmarkStart w:id="2" w:name="_Toc14127191"/>
      <w:r>
        <w:t>Structure</w:t>
      </w:r>
      <w:r w:rsidR="00506ED4">
        <w:t xml:space="preserve"> et technologies</w:t>
      </w:r>
      <w:bookmarkEnd w:id="2"/>
    </w:p>
    <w:p w14:paraId="076436F3" w14:textId="77777777" w:rsidR="00506ED4" w:rsidRDefault="00506ED4" w:rsidP="00506ED4"/>
    <w:p w14:paraId="2A9CB337" w14:textId="2FC42D1D" w:rsidR="00EE7B6E" w:rsidRDefault="00506ED4" w:rsidP="00624AFB">
      <w:r>
        <w:t>Cette application est divisée e</w:t>
      </w:r>
      <w:r w:rsidR="00AF4238">
        <w:t>n plusieurs partie</w:t>
      </w:r>
      <w:r w:rsidR="00624AFB">
        <w:t>s</w:t>
      </w:r>
      <w:r w:rsidR="00AF4238">
        <w:t xml:space="preserve"> </w:t>
      </w:r>
      <w:r w:rsidR="00624AFB">
        <w:t xml:space="preserve">avec des technologies différentes. </w:t>
      </w:r>
      <w:r w:rsidR="00AD22E2">
        <w:t>Tous les algorithmes</w:t>
      </w:r>
      <w:r w:rsidR="00624AFB">
        <w:t xml:space="preserve"> </w:t>
      </w:r>
      <w:r w:rsidR="00EE7B6E">
        <w:t xml:space="preserve">de machine learning sont implémentés </w:t>
      </w:r>
      <w:r w:rsidR="00624AFB">
        <w:t>en C/C++</w:t>
      </w:r>
      <w:r w:rsidR="00EE7B6E">
        <w:t xml:space="preserve">.  Le </w:t>
      </w:r>
      <w:proofErr w:type="spellStart"/>
      <w:r w:rsidR="00EE7B6E">
        <w:t>framework</w:t>
      </w:r>
      <w:proofErr w:type="spellEnd"/>
      <w:r w:rsidR="00EE7B6E">
        <w:t xml:space="preserve"> Tensorflow est utilisé avec Python</w:t>
      </w:r>
      <w:r w:rsidR="00ED1D52">
        <w:t>.</w:t>
      </w:r>
      <w:r w:rsidR="00ED1D52" w:rsidRPr="00ED1D52">
        <w:t xml:space="preserve"> </w:t>
      </w:r>
      <w:r w:rsidR="00ED1D52">
        <w:t xml:space="preserve">Le site web est développé </w:t>
      </w:r>
      <w:r w:rsidR="00E44D9F">
        <w:t xml:space="preserve">en Python avec le </w:t>
      </w:r>
      <w:proofErr w:type="spellStart"/>
      <w:r w:rsidR="00E44D9F">
        <w:t>framework</w:t>
      </w:r>
      <w:proofErr w:type="spellEnd"/>
      <w:r w:rsidR="00E44D9F">
        <w:t xml:space="preserve"> F</w:t>
      </w:r>
      <w:r w:rsidR="00E44D9F" w:rsidRPr="00E44D9F">
        <w:t>lask</w:t>
      </w:r>
      <w:r w:rsidR="00E44D9F">
        <w:t xml:space="preserve">. Enfin une </w:t>
      </w:r>
      <w:r w:rsidR="00EE7B6E">
        <w:t>application qui permet de retoucher les photos</w:t>
      </w:r>
      <w:r w:rsidR="00E44D9F">
        <w:t xml:space="preserve"> du dataset codé en C#.</w:t>
      </w:r>
    </w:p>
    <w:p w14:paraId="58940707" w14:textId="77777777" w:rsidR="009B2C99" w:rsidRDefault="009B2C99" w:rsidP="00624AFB"/>
    <w:p w14:paraId="113B7583" w14:textId="77777777" w:rsidR="00506ED4" w:rsidRPr="00506ED4" w:rsidRDefault="00506ED4" w:rsidP="00506ED4">
      <w:bookmarkStart w:id="3" w:name="_GoBack"/>
      <w:bookmarkEnd w:id="3"/>
    </w:p>
    <w:p w14:paraId="3117DD43" w14:textId="77777777" w:rsidR="00D86F16" w:rsidRPr="00D86F16" w:rsidRDefault="00D86F16" w:rsidP="00D86F16">
      <w:pPr>
        <w:pStyle w:val="Titre2"/>
      </w:pPr>
    </w:p>
    <w:p w14:paraId="7B900F6E" w14:textId="77777777" w:rsidR="00B53D49" w:rsidRDefault="00B53D49">
      <w:r>
        <w:br w:type="page"/>
      </w:r>
    </w:p>
    <w:p w14:paraId="60ACE2B9" w14:textId="6CDAE21C" w:rsidR="00D86F16" w:rsidRDefault="00D86F16" w:rsidP="00D86F16">
      <w:pPr>
        <w:pStyle w:val="Titre1"/>
      </w:pPr>
      <w:bookmarkStart w:id="4" w:name="_Toc14127192"/>
      <w:r>
        <w:lastRenderedPageBreak/>
        <w:t>Constitution du dataset</w:t>
      </w:r>
      <w:bookmarkEnd w:id="4"/>
    </w:p>
    <w:p w14:paraId="24212D5B" w14:textId="77777777" w:rsidR="00A320BF" w:rsidRPr="00A320BF" w:rsidRDefault="00A320BF" w:rsidP="00A320BF"/>
    <w:p w14:paraId="6382C579" w14:textId="77777777" w:rsidR="00D86F16" w:rsidRDefault="00D86F16" w:rsidP="00D86F16">
      <w:pPr>
        <w:pStyle w:val="Titre2"/>
      </w:pPr>
      <w:bookmarkStart w:id="5" w:name="_Toc14127193"/>
      <w:r>
        <w:t>Recherche de dataset existant</w:t>
      </w:r>
      <w:bookmarkEnd w:id="5"/>
    </w:p>
    <w:p w14:paraId="2ADE8CDF" w14:textId="77777777" w:rsidR="00F85C86" w:rsidRDefault="00F85C86" w:rsidP="00F85C86"/>
    <w:p w14:paraId="36CF1FA7" w14:textId="5FC73048" w:rsidR="00F85C86" w:rsidRDefault="00A320BF" w:rsidP="00F85C86">
      <w:r>
        <w:t xml:space="preserve">Notre Dataset principal provient de </w:t>
      </w:r>
      <w:proofErr w:type="spellStart"/>
      <w:r>
        <w:t>kaggle</w:t>
      </w:r>
      <w:proofErr w:type="spellEnd"/>
      <w:r>
        <w:t xml:space="preserve"> et contient un ensemble de 27 000 images, avec des âges entre 0 et 116 ans.</w:t>
      </w:r>
    </w:p>
    <w:p w14:paraId="42FE1EF0" w14:textId="77777777" w:rsidR="00F85C86" w:rsidRPr="00F85C86" w:rsidRDefault="00F85C86" w:rsidP="00F85C86"/>
    <w:p w14:paraId="29F5ABCA" w14:textId="77777777" w:rsidR="005576C9" w:rsidRDefault="005576C9" w:rsidP="005576C9">
      <w:pPr>
        <w:pStyle w:val="Titre2"/>
      </w:pPr>
      <w:bookmarkStart w:id="6" w:name="_Toc14127194"/>
      <w:r>
        <w:t>Enrichissement du dataset</w:t>
      </w:r>
      <w:bookmarkEnd w:id="6"/>
    </w:p>
    <w:p w14:paraId="50CC2C9D" w14:textId="77777777" w:rsidR="00E82067" w:rsidRDefault="00E82067" w:rsidP="00E82067"/>
    <w:p w14:paraId="43D860C5" w14:textId="77777777" w:rsidR="00E82067" w:rsidRDefault="00E82067" w:rsidP="00E82067">
      <w:r>
        <w:t xml:space="preserve">Afin de réaliser notre propre Dataset nous avons décidé d’extraire les photographies de vidéos </w:t>
      </w:r>
      <w:proofErr w:type="spellStart"/>
      <w:r>
        <w:t>Youtube</w:t>
      </w:r>
      <w:proofErr w:type="spellEnd"/>
      <w:r>
        <w:t xml:space="preserve"> montrant l’évolution d’un in</w:t>
      </w:r>
      <w:r w:rsidR="00F85C86">
        <w:t>di</w:t>
      </w:r>
      <w:r>
        <w:t>vidu de manière journalière ou annuel.</w:t>
      </w:r>
    </w:p>
    <w:p w14:paraId="5F054852" w14:textId="77777777" w:rsidR="00E82067" w:rsidRDefault="00E82067" w:rsidP="00E82067"/>
    <w:p w14:paraId="68B45B10" w14:textId="4EE92074" w:rsidR="00E82067" w:rsidRDefault="00E82067" w:rsidP="00E82067">
      <w:r>
        <w:t xml:space="preserve">Nous avons donc </w:t>
      </w:r>
      <w:r w:rsidR="007618E0">
        <w:t>réalisé</w:t>
      </w:r>
      <w:r>
        <w:t xml:space="preserve"> des </w:t>
      </w:r>
      <w:r w:rsidR="005F08E1">
        <w:t>Datasets avec</w:t>
      </w:r>
      <w:r w:rsidR="00565A95">
        <w:t xml:space="preserve"> comme source</w:t>
      </w:r>
      <w:r>
        <w:t xml:space="preserve"> </w:t>
      </w:r>
      <w:r w:rsidR="00A320BF">
        <w:t>les deux vidéos suivantes</w:t>
      </w:r>
      <w:r w:rsidR="00E40D62">
        <w:t xml:space="preserve"> :</w:t>
      </w:r>
    </w:p>
    <w:p w14:paraId="6A165684" w14:textId="77777777" w:rsidR="00E82067" w:rsidRDefault="00E82067" w:rsidP="00E82067"/>
    <w:p w14:paraId="760200C2" w14:textId="77777777" w:rsidR="00E82067" w:rsidRPr="005B0973" w:rsidRDefault="005B0973" w:rsidP="00E82067">
      <w:pPr>
        <w:rPr>
          <w:lang w:val="en-US"/>
        </w:rPr>
      </w:pPr>
      <w:r w:rsidRPr="005B0973">
        <w:rPr>
          <w:lang w:val="en-US"/>
        </w:rPr>
        <w:t xml:space="preserve">Lotte: </w:t>
      </w:r>
      <w:hyperlink r:id="rId16" w:history="1">
        <w:r w:rsidR="00E82067" w:rsidRPr="005B0973">
          <w:rPr>
            <w:rStyle w:val="Lienhypertexte"/>
            <w:lang w:val="en-US"/>
          </w:rPr>
          <w:t>https://www.youtube.com/watch?v=nPxdhnT4Ec8</w:t>
        </w:r>
      </w:hyperlink>
    </w:p>
    <w:p w14:paraId="45E40784" w14:textId="77777777" w:rsidR="00E82067" w:rsidRPr="005B0973" w:rsidRDefault="00E82067" w:rsidP="00E82067">
      <w:pPr>
        <w:rPr>
          <w:lang w:val="en-US"/>
        </w:rPr>
      </w:pPr>
    </w:p>
    <w:p w14:paraId="5801224D" w14:textId="77777777" w:rsidR="00E82067" w:rsidRPr="005B0973" w:rsidRDefault="00735B52" w:rsidP="00E82067">
      <w:pPr>
        <w:rPr>
          <w:lang w:val="en-US"/>
        </w:rPr>
      </w:pPr>
      <w:r w:rsidRPr="005B0973">
        <w:rPr>
          <w:lang w:val="en-US"/>
        </w:rPr>
        <w:t>Stephanie:</w:t>
      </w:r>
      <w:r w:rsidR="005B0973" w:rsidRPr="005B0973">
        <w:rPr>
          <w:lang w:val="en-US"/>
        </w:rPr>
        <w:t xml:space="preserve"> </w:t>
      </w:r>
      <w:hyperlink r:id="rId17" w:history="1">
        <w:r w:rsidR="00E82067" w:rsidRPr="005B0973">
          <w:rPr>
            <w:rStyle w:val="Lienhypertexte"/>
            <w:lang w:val="en-US"/>
          </w:rPr>
          <w:t>https://www.youtube.com/watch?v=Ec9T__AexyU</w:t>
        </w:r>
      </w:hyperlink>
    </w:p>
    <w:p w14:paraId="3E8DCB86" w14:textId="77777777" w:rsidR="00E82067" w:rsidRPr="005B0973" w:rsidRDefault="00E82067" w:rsidP="00E82067">
      <w:pPr>
        <w:rPr>
          <w:lang w:val="en-US"/>
        </w:rPr>
      </w:pPr>
    </w:p>
    <w:p w14:paraId="60C5AE91" w14:textId="77777777" w:rsidR="00E40D62" w:rsidRDefault="00E40D62" w:rsidP="00E82067">
      <w:r>
        <w:t>Pour crée des Datasets, nous avons réalisé les étapes ci-dessous :</w:t>
      </w:r>
    </w:p>
    <w:p w14:paraId="1AC6D72E" w14:textId="77777777" w:rsidR="007D04F0" w:rsidRDefault="007D04F0" w:rsidP="00E82067"/>
    <w:p w14:paraId="5939C5C5" w14:textId="77777777" w:rsidR="00E40D62" w:rsidRPr="00A04A13" w:rsidRDefault="00E40D62" w:rsidP="00A04A13">
      <w:pPr>
        <w:pStyle w:val="Titre3"/>
      </w:pPr>
      <w:bookmarkStart w:id="7" w:name="_Toc14127195"/>
      <w:r w:rsidRPr="00A04A13">
        <w:t>Récupération des vidéos YouTube</w:t>
      </w:r>
      <w:bookmarkEnd w:id="7"/>
    </w:p>
    <w:p w14:paraId="1864EA0A" w14:textId="77777777" w:rsidR="00E40D62" w:rsidRDefault="00E40D62" w:rsidP="00E40D62"/>
    <w:p w14:paraId="72734271" w14:textId="07A1C5DF" w:rsidR="00E40D62" w:rsidRDefault="00E40D62" w:rsidP="00E40D62">
      <w:r>
        <w:t xml:space="preserve">La première étape dans la réalisation </w:t>
      </w:r>
      <w:r w:rsidR="00A320BF">
        <w:t>a</w:t>
      </w:r>
      <w:r>
        <w:t xml:space="preserve"> été de récupérer via un exporter en ligne chaque vidéo.</w:t>
      </w:r>
    </w:p>
    <w:p w14:paraId="4AC8EDD3" w14:textId="77777777" w:rsidR="00E40D62" w:rsidRDefault="00E40D62" w:rsidP="00E40D62">
      <w:r>
        <w:t>Pour cela il fallait juste entrer le lien de la vidéo YouTube pour obtenir une version mp4 téléchargeable.</w:t>
      </w:r>
    </w:p>
    <w:p w14:paraId="19588C66" w14:textId="77777777" w:rsidR="00E40D62" w:rsidRDefault="00E40D62" w:rsidP="00E40D62"/>
    <w:p w14:paraId="750EE93D" w14:textId="77777777" w:rsidR="00E40D62" w:rsidRPr="00A04A13" w:rsidRDefault="007D04F0" w:rsidP="00A04A13">
      <w:pPr>
        <w:pStyle w:val="Titre3"/>
      </w:pPr>
      <w:bookmarkStart w:id="8" w:name="_Toc14127196"/>
      <w:r w:rsidRPr="00A04A13">
        <w:t>Récupération des images des vidéos</w:t>
      </w:r>
      <w:bookmarkEnd w:id="8"/>
    </w:p>
    <w:p w14:paraId="5816AE3D" w14:textId="77777777" w:rsidR="00E40D62" w:rsidRPr="00E40D62" w:rsidRDefault="00E40D62" w:rsidP="00E40D62"/>
    <w:p w14:paraId="79273558" w14:textId="77777777" w:rsidR="00E82067" w:rsidRDefault="00E82067" w:rsidP="00E82067">
      <w:r>
        <w:t xml:space="preserve">Pour </w:t>
      </w:r>
      <w:r w:rsidR="00F85C86">
        <w:t>récupérer</w:t>
      </w:r>
      <w:r>
        <w:t xml:space="preserve"> les images des vidéo</w:t>
      </w:r>
      <w:r w:rsidR="007D04F0">
        <w:t>s, nous avons ouvert la vidéo dans Photoshop et utilisé une fonctionnalité de l’application pour extraire ces images.</w:t>
      </w:r>
    </w:p>
    <w:p w14:paraId="70367357" w14:textId="77777777" w:rsidR="007D04F0" w:rsidRDefault="007D04F0" w:rsidP="00E82067">
      <w:r>
        <w:t xml:space="preserve">Avec quelques configurations nous avons réussi </w:t>
      </w:r>
      <w:r w:rsidR="00797EDF">
        <w:t>à</w:t>
      </w:r>
      <w:r>
        <w:t xml:space="preserve"> exporter ces images à un rythme de 30 images par seconde de vidéo.</w:t>
      </w:r>
    </w:p>
    <w:p w14:paraId="73F3D2E7" w14:textId="77777777" w:rsidR="007D04F0" w:rsidRDefault="007D04F0" w:rsidP="00E82067"/>
    <w:p w14:paraId="6BEEE353" w14:textId="77777777" w:rsidR="007D04F0" w:rsidRDefault="007D04F0" w:rsidP="00E82067">
      <w:r>
        <w:t xml:space="preserve">Cependant dans certains cas nous avons remarqué des doublons. </w:t>
      </w:r>
    </w:p>
    <w:p w14:paraId="4693C749" w14:textId="77777777" w:rsidR="007D04F0" w:rsidRDefault="007D04F0" w:rsidP="00E82067"/>
    <w:p w14:paraId="2E511729" w14:textId="77777777" w:rsidR="007D04F0" w:rsidRPr="00A04A13" w:rsidRDefault="007D04F0" w:rsidP="00A04A13">
      <w:pPr>
        <w:pStyle w:val="Titre3"/>
      </w:pPr>
      <w:bookmarkStart w:id="9" w:name="_Toc14127197"/>
      <w:r w:rsidRPr="00A04A13">
        <w:t>Suppression des doublons</w:t>
      </w:r>
      <w:bookmarkEnd w:id="9"/>
    </w:p>
    <w:p w14:paraId="77F238FD" w14:textId="77777777" w:rsidR="007D04F0" w:rsidRDefault="007D04F0" w:rsidP="007D04F0"/>
    <w:p w14:paraId="22812B7C" w14:textId="77777777" w:rsidR="007D04F0" w:rsidRDefault="007D04F0" w:rsidP="007D04F0">
      <w:r>
        <w:t>Grâce à une application que nous avons développé (YouTube Image Dataset).</w:t>
      </w:r>
    </w:p>
    <w:p w14:paraId="506E0B56" w14:textId="77777777" w:rsidR="007D04F0" w:rsidRDefault="007D04F0" w:rsidP="007D04F0">
      <w:r>
        <w:t>Nous avons parcouru l’ensemble des images obtenue avec Photoshop et généré un tableau de 16*16 pixels en noir et blanc pour chaque image.</w:t>
      </w:r>
    </w:p>
    <w:p w14:paraId="28B5D389" w14:textId="77777777" w:rsidR="007D04F0" w:rsidRDefault="007D04F0" w:rsidP="007D04F0"/>
    <w:p w14:paraId="6280FAD2" w14:textId="77777777" w:rsidR="007D04F0" w:rsidRDefault="007D04F0" w:rsidP="007D04F0">
      <w:r>
        <w:t xml:space="preserve">Ces tableaux ont été ensuite </w:t>
      </w:r>
      <w:r w:rsidR="00797EDF">
        <w:t>comparés</w:t>
      </w:r>
      <w:r w:rsidR="00964A9C">
        <w:t xml:space="preserve"> pour supprimer </w:t>
      </w:r>
      <w:r w:rsidR="00797EDF">
        <w:t>les tableaux similaires.</w:t>
      </w:r>
    </w:p>
    <w:p w14:paraId="09233225" w14:textId="77777777" w:rsidR="005B0973" w:rsidRDefault="005B0973" w:rsidP="007D04F0"/>
    <w:p w14:paraId="26475F7A" w14:textId="77777777" w:rsidR="00CD74CA" w:rsidRDefault="005B0973" w:rsidP="00CD74CA">
      <w:r>
        <w:br w:type="page"/>
      </w:r>
    </w:p>
    <w:p w14:paraId="1B26A157" w14:textId="77777777" w:rsidR="00797EDF" w:rsidRPr="00A04A13" w:rsidRDefault="00797EDF" w:rsidP="00A04A13">
      <w:pPr>
        <w:pStyle w:val="Titre3"/>
      </w:pPr>
      <w:bookmarkStart w:id="10" w:name="_Toc14127198"/>
      <w:r w:rsidRPr="00A04A13">
        <w:lastRenderedPageBreak/>
        <w:t>Ajout de métadonnées pour les images</w:t>
      </w:r>
      <w:bookmarkEnd w:id="10"/>
    </w:p>
    <w:p w14:paraId="34084E2A" w14:textId="77777777" w:rsidR="00797EDF" w:rsidRDefault="00797EDF" w:rsidP="00797EDF"/>
    <w:p w14:paraId="3DAB66A4" w14:textId="65C3D2AC" w:rsidR="00797EDF" w:rsidRDefault="00797EDF" w:rsidP="00797EDF">
      <w:r>
        <w:t>Après avoir supprimé les doublons</w:t>
      </w:r>
      <w:r w:rsidR="005B0973">
        <w:t xml:space="preserve">, nous avons ajouté </w:t>
      </w:r>
      <w:r w:rsidR="00A320BF">
        <w:t>des métadonnées associées</w:t>
      </w:r>
      <w:r w:rsidR="005B0973">
        <w:t xml:space="preserve"> à chaque </w:t>
      </w:r>
      <w:r w:rsidR="00735B52">
        <w:t>image</w:t>
      </w:r>
      <w:r w:rsidR="005B0973">
        <w:t>.</w:t>
      </w:r>
    </w:p>
    <w:p w14:paraId="738D830F" w14:textId="77777777" w:rsidR="005B0973" w:rsidRDefault="005B0973" w:rsidP="00797EDF"/>
    <w:p w14:paraId="16E9BC5B" w14:textId="77777777" w:rsidR="005B0973" w:rsidRDefault="005B0973" w:rsidP="00797EDF">
      <w:r>
        <w:t>Celle-ci sont stockés dans le nom de chaque image et on la syntaxe suivante :</w:t>
      </w:r>
    </w:p>
    <w:p w14:paraId="1FEBA3BC" w14:textId="77777777" w:rsidR="005B0973" w:rsidRPr="005B0973" w:rsidRDefault="005B0973" w:rsidP="005B0973">
      <w:pPr>
        <w:rPr>
          <w:i/>
        </w:rPr>
      </w:pPr>
      <w:proofErr w:type="spellStart"/>
      <w:r w:rsidRPr="005B0973">
        <w:rPr>
          <w:i/>
        </w:rPr>
        <w:t>age_genre_race_date_id</w:t>
      </w:r>
      <w:proofErr w:type="spellEnd"/>
    </w:p>
    <w:p w14:paraId="2DF53160" w14:textId="77777777" w:rsidR="005B0973" w:rsidRDefault="005B0973" w:rsidP="005B0973"/>
    <w:p w14:paraId="3273EDB1" w14:textId="77777777" w:rsidR="005B0973" w:rsidRDefault="005B0973" w:rsidP="005B0973">
      <w:r>
        <w:t xml:space="preserve">Les informations </w:t>
      </w:r>
      <w:r w:rsidRPr="005B0973">
        <w:rPr>
          <w:b/>
          <w:i/>
        </w:rPr>
        <w:t>genre</w:t>
      </w:r>
      <w:r>
        <w:t xml:space="preserve"> et </w:t>
      </w:r>
      <w:r w:rsidRPr="005B0973">
        <w:rPr>
          <w:b/>
          <w:i/>
        </w:rPr>
        <w:t>race</w:t>
      </w:r>
      <w:r w:rsidRPr="005B0973">
        <w:rPr>
          <w:b/>
        </w:rPr>
        <w:t xml:space="preserve"> </w:t>
      </w:r>
      <w:r>
        <w:t>sont sélectionnées via l’application à l’aide de liste déroulante.</w:t>
      </w:r>
    </w:p>
    <w:p w14:paraId="24727386" w14:textId="77777777" w:rsidR="005B0973" w:rsidRDefault="005B0973" w:rsidP="005B0973"/>
    <w:p w14:paraId="55C69573" w14:textId="77777777" w:rsidR="005B0973" w:rsidRDefault="005B0973" w:rsidP="005B0973">
      <w:r>
        <w:t xml:space="preserve">Pour </w:t>
      </w:r>
      <w:r w:rsidR="00E67761">
        <w:t>l’âge</w:t>
      </w:r>
      <w:r>
        <w:t xml:space="preserve"> nous avons créé 2 manières d’attribuer un Age.</w:t>
      </w:r>
    </w:p>
    <w:p w14:paraId="3E603857" w14:textId="77777777" w:rsidR="005B0973" w:rsidRDefault="005B0973" w:rsidP="005B0973"/>
    <w:p w14:paraId="0C5E3A19" w14:textId="77777777" w:rsidR="005B0973" w:rsidRDefault="005B0973" w:rsidP="005B0973">
      <w:r w:rsidRPr="005B0973">
        <w:rPr>
          <w:u w:val="single"/>
        </w:rPr>
        <w:t>Pour le dataset de Lotte</w:t>
      </w:r>
    </w:p>
    <w:p w14:paraId="15E7986B" w14:textId="77777777" w:rsidR="005B0973" w:rsidRDefault="005B0973" w:rsidP="005B0973"/>
    <w:p w14:paraId="70CEF159" w14:textId="77777777" w:rsidR="005B0973" w:rsidRDefault="005B0973" w:rsidP="005B0973">
      <w:r>
        <w:t>Un marqueur sont présent à chaque changement d’Age sur la photo, nous avons donc crée un dossier pour chaque Age et copier les images dans le dossier correspondant.</w:t>
      </w:r>
    </w:p>
    <w:p w14:paraId="4E0DD12D" w14:textId="77777777" w:rsidR="005B0973" w:rsidRDefault="005B0973" w:rsidP="005B0973"/>
    <w:p w14:paraId="031E9048" w14:textId="77777777" w:rsidR="005B0973" w:rsidRDefault="005B0973" w:rsidP="005B0973">
      <w:r>
        <w:t xml:space="preserve">L’application parcoure ensuite chaque dossier et extrait </w:t>
      </w:r>
      <w:r w:rsidR="00E67761">
        <w:t>l’âge</w:t>
      </w:r>
      <w:r>
        <w:t xml:space="preserve"> du nom du dossier et renomme chaque </w:t>
      </w:r>
      <w:r w:rsidR="00E67761">
        <w:t>image</w:t>
      </w:r>
      <w:r>
        <w:t xml:space="preserve"> avec </w:t>
      </w:r>
      <w:r w:rsidR="00E67761">
        <w:t>l’âge</w:t>
      </w:r>
      <w:r>
        <w:t xml:space="preserve"> obtenu et les autres éléments </w:t>
      </w:r>
      <w:r w:rsidR="00E67761">
        <w:t>sélectionnés</w:t>
      </w:r>
      <w:r>
        <w:t>.</w:t>
      </w:r>
    </w:p>
    <w:p w14:paraId="4691C0F8" w14:textId="77777777" w:rsidR="005B0973" w:rsidRDefault="005B0973" w:rsidP="005B0973"/>
    <w:p w14:paraId="60A4C761" w14:textId="77777777" w:rsidR="005B0973" w:rsidRDefault="005B0973" w:rsidP="005B0973">
      <w:pPr>
        <w:rPr>
          <w:u w:val="single"/>
        </w:rPr>
      </w:pPr>
      <w:r w:rsidRPr="005B0973">
        <w:rPr>
          <w:u w:val="single"/>
        </w:rPr>
        <w:t>Pour le dataset</w:t>
      </w:r>
      <w:r>
        <w:rPr>
          <w:u w:val="single"/>
        </w:rPr>
        <w:t xml:space="preserve"> de Stéphanie</w:t>
      </w:r>
    </w:p>
    <w:p w14:paraId="2C81CA8D" w14:textId="77777777" w:rsidR="005B0973" w:rsidRDefault="005B0973" w:rsidP="005B0973">
      <w:pPr>
        <w:rPr>
          <w:u w:val="single"/>
        </w:rPr>
      </w:pPr>
    </w:p>
    <w:p w14:paraId="0A4455CC" w14:textId="77777777" w:rsidR="005B0973" w:rsidRDefault="005B0973" w:rsidP="005B0973">
      <w:r w:rsidRPr="005B0973">
        <w:t>Aucun marqueur n’est présent</w:t>
      </w:r>
      <w:r>
        <w:t xml:space="preserve"> dans les</w:t>
      </w:r>
      <w:r w:rsidR="00E67761">
        <w:t xml:space="preserve"> images, l’application parcoure dans ce cas l’ensemble des images avec un âge de départ et un intervalle (nombre de jours).</w:t>
      </w:r>
    </w:p>
    <w:p w14:paraId="7A9C2D07" w14:textId="77777777" w:rsidR="00E67761" w:rsidRDefault="00E67761" w:rsidP="005B0973">
      <w:r>
        <w:t>L’application renomme chaque image avec l’âge actuel.</w:t>
      </w:r>
    </w:p>
    <w:p w14:paraId="54784F0B" w14:textId="77777777" w:rsidR="00E67761" w:rsidRDefault="00E67761" w:rsidP="005B0973"/>
    <w:p w14:paraId="267D293F" w14:textId="77777777" w:rsidR="00E67761" w:rsidRDefault="00F31248" w:rsidP="005B0973">
      <w:r>
        <w:t>A chaque image on ajoute l’intervalle à un index quand celui-ci</w:t>
      </w:r>
      <w:r w:rsidR="00E67761">
        <w:t xml:space="preserve"> atteint 365, on augmente l’âge de 1.</w:t>
      </w:r>
    </w:p>
    <w:p w14:paraId="2AA41DF8" w14:textId="77777777" w:rsidR="00CD74CA" w:rsidRDefault="00CD74CA" w:rsidP="005B0973"/>
    <w:p w14:paraId="751E82E4" w14:textId="77777777" w:rsidR="00CD74CA" w:rsidRDefault="00CD74CA" w:rsidP="00CD74CA">
      <w:pPr>
        <w:pStyle w:val="Titre3"/>
      </w:pPr>
      <w:bookmarkStart w:id="11" w:name="_Toc14127199"/>
      <w:r>
        <w:t>Suppression des images floues et potentiels biais.</w:t>
      </w:r>
      <w:bookmarkEnd w:id="11"/>
    </w:p>
    <w:p w14:paraId="2E904FD4" w14:textId="77777777" w:rsidR="00CD74CA" w:rsidRDefault="00CD74CA" w:rsidP="00CD74CA"/>
    <w:p w14:paraId="71533A2D" w14:textId="33C4A1C0" w:rsidR="00B2349D" w:rsidRDefault="00CD74CA">
      <w:r>
        <w:t xml:space="preserve">Nous avons ensuite </w:t>
      </w:r>
      <w:r w:rsidR="00AD22E2">
        <w:t>supprimé</w:t>
      </w:r>
      <w:r>
        <w:t xml:space="preserve"> manuellement les photos qui </w:t>
      </w:r>
      <w:r w:rsidR="00382D4D">
        <w:t>étaient</w:t>
      </w:r>
      <w:r>
        <w:t xml:space="preserve"> floues </w:t>
      </w:r>
      <w:r w:rsidR="00A320BF">
        <w:t>(transition</w:t>
      </w:r>
      <w:r>
        <w:t xml:space="preserve"> entre les photos) et  celle où le visage </w:t>
      </w:r>
      <w:r w:rsidR="00AD22E2">
        <w:t>n’apparaissait</w:t>
      </w:r>
      <w:r>
        <w:t xml:space="preserve"> pas clairement.</w:t>
      </w:r>
    </w:p>
    <w:p w14:paraId="197E1B18" w14:textId="77777777" w:rsidR="00ED1D52" w:rsidRDefault="00ED1D52"/>
    <w:p w14:paraId="47D43A12" w14:textId="15E2211E" w:rsidR="00ED1D52" w:rsidRDefault="00ED1D52" w:rsidP="00ED1D52">
      <w:pPr>
        <w:pStyle w:val="Titre3"/>
      </w:pPr>
      <w:bookmarkStart w:id="12" w:name="_Toc14127200"/>
      <w:proofErr w:type="spellStart"/>
      <w:r>
        <w:t>Haarcascade</w:t>
      </w:r>
      <w:proofErr w:type="spellEnd"/>
      <w:r>
        <w:t xml:space="preserve"> </w:t>
      </w:r>
    </w:p>
    <w:p w14:paraId="1F1D349F" w14:textId="77777777" w:rsidR="00ED1D52" w:rsidRPr="00ED1D52" w:rsidRDefault="00ED1D52" w:rsidP="00ED1D52"/>
    <w:p w14:paraId="3031F462" w14:textId="54F7F739" w:rsidR="00ED1D52" w:rsidRDefault="00ED1D52" w:rsidP="00ED1D52">
      <w:r>
        <w:t xml:space="preserve">Afin d'améliorer la qualité de notre prédiction, nous avons décidé d'utiliser un algorithme pré-entrainé qui permet de détecter le visage d'une personne sur une photographie : </w:t>
      </w:r>
      <w:proofErr w:type="spellStart"/>
      <w:r>
        <w:t>Haarcascade</w:t>
      </w:r>
      <w:proofErr w:type="spellEnd"/>
      <w:r>
        <w:t>. Puis nous découpons le visage de la personne.</w:t>
      </w:r>
    </w:p>
    <w:p w14:paraId="68B36FA3" w14:textId="0779268D" w:rsidR="00ED1D52" w:rsidRPr="00ED1D52" w:rsidRDefault="00ED1D52" w:rsidP="00ED1D52">
      <w:r>
        <w:t>L'objectif est de comparer avec tous nos algorithmes la différence entre la photo entière et le visage découpé.</w:t>
      </w:r>
    </w:p>
    <w:p w14:paraId="2F999399" w14:textId="77777777" w:rsidR="00ED1D52" w:rsidRDefault="00ED1D52" w:rsidP="00B2349D">
      <w:pPr>
        <w:pStyle w:val="Titre1"/>
      </w:pPr>
    </w:p>
    <w:p w14:paraId="30B7336F" w14:textId="77777777" w:rsidR="00ED1D52" w:rsidRDefault="00ED1D52" w:rsidP="00B2349D">
      <w:pPr>
        <w:pStyle w:val="Titre1"/>
      </w:pPr>
    </w:p>
    <w:p w14:paraId="20EBB91A" w14:textId="79619C54" w:rsidR="00D679B5" w:rsidRDefault="00D679B5" w:rsidP="00B2349D">
      <w:pPr>
        <w:pStyle w:val="Titre1"/>
      </w:pPr>
      <w:r>
        <w:t>Librairies Utilisés</w:t>
      </w:r>
      <w:bookmarkEnd w:id="12"/>
      <w:r>
        <w:t xml:space="preserve"> </w:t>
      </w:r>
    </w:p>
    <w:p w14:paraId="0E28CB87" w14:textId="77777777" w:rsidR="00D0125E" w:rsidRDefault="00D0125E" w:rsidP="00D0125E"/>
    <w:p w14:paraId="4E14AC8B" w14:textId="77777777" w:rsidR="00D0125E" w:rsidRDefault="00D0125E" w:rsidP="00D0125E">
      <w:r>
        <w:t xml:space="preserve">Notre Librairie </w:t>
      </w:r>
      <w:r w:rsidR="00520DBE">
        <w:t xml:space="preserve">de machine Learning </w:t>
      </w:r>
      <w:r>
        <w:t>utilise 2 librairies afin de fonctionner :</w:t>
      </w:r>
    </w:p>
    <w:p w14:paraId="0A2C3AAC" w14:textId="77777777" w:rsidR="00D0125E" w:rsidRDefault="00D0125E" w:rsidP="00D0125E"/>
    <w:p w14:paraId="5DD39AB8" w14:textId="77777777" w:rsidR="00D0125E" w:rsidRDefault="00D0125E" w:rsidP="00BD71FC">
      <w:pPr>
        <w:pStyle w:val="Paragraphedeliste"/>
        <w:numPr>
          <w:ilvl w:val="0"/>
          <w:numId w:val="4"/>
        </w:numPr>
      </w:pPr>
      <w:r>
        <w:t>Eigen : cette librairie est utilisée pour faire des opérations et manipulations vectorielles et matricielles.</w:t>
      </w:r>
    </w:p>
    <w:p w14:paraId="19E37491" w14:textId="77777777" w:rsidR="00D0125E" w:rsidRDefault="00D0125E" w:rsidP="00D0125E"/>
    <w:p w14:paraId="45FB8B7C" w14:textId="7F3CF8F8" w:rsidR="00D0125E" w:rsidRDefault="00D0125E" w:rsidP="00BD71FC">
      <w:pPr>
        <w:pStyle w:val="Paragraphedeliste"/>
        <w:numPr>
          <w:ilvl w:val="0"/>
          <w:numId w:val="4"/>
        </w:numPr>
      </w:pPr>
      <w:proofErr w:type="spellStart"/>
      <w:r>
        <w:t>OpenCV</w:t>
      </w:r>
      <w:proofErr w:type="spellEnd"/>
      <w:r>
        <w:t> : Cette librairie est utilisée pour extraire les pixels d’une image du dataset sous la forme d’une matrice.</w:t>
      </w:r>
    </w:p>
    <w:p w14:paraId="60FFC9DE" w14:textId="77777777" w:rsidR="00ED1D52" w:rsidRDefault="00ED1D52" w:rsidP="00ED1D52">
      <w:pPr>
        <w:pStyle w:val="Paragraphedeliste"/>
      </w:pPr>
    </w:p>
    <w:p w14:paraId="61284584" w14:textId="5E618A3B" w:rsidR="00ED1D52" w:rsidRDefault="00ED1D52" w:rsidP="00BD71FC">
      <w:pPr>
        <w:pStyle w:val="Paragraphedeliste"/>
        <w:numPr>
          <w:ilvl w:val="0"/>
          <w:numId w:val="4"/>
        </w:numPr>
      </w:pPr>
      <w:r>
        <w:t>CVXOPT : Cette librairie est un solveur quadratique.</w:t>
      </w:r>
    </w:p>
    <w:p w14:paraId="5E22DF59" w14:textId="77777777" w:rsidR="00D0125E" w:rsidRPr="00D0125E" w:rsidRDefault="00D0125E" w:rsidP="00D0125E"/>
    <w:p w14:paraId="7ADF4839" w14:textId="77777777" w:rsidR="00AF3B9A" w:rsidRDefault="00AF3B9A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62E2AC50" w14:textId="77777777" w:rsidR="00D86F16" w:rsidRDefault="00B2349D" w:rsidP="00B2349D">
      <w:pPr>
        <w:pStyle w:val="Titre1"/>
      </w:pPr>
      <w:bookmarkStart w:id="13" w:name="_Toc14127201"/>
      <w:r>
        <w:lastRenderedPageBreak/>
        <w:t>Régression Linéaire</w:t>
      </w:r>
      <w:r w:rsidR="00A94C37">
        <w:t xml:space="preserve"> (</w:t>
      </w:r>
      <w:r w:rsidR="00A94C37" w:rsidRPr="00B2349D">
        <w:t>Moore-Penrose</w:t>
      </w:r>
      <w:r w:rsidR="00A94C37">
        <w:t>)</w:t>
      </w:r>
      <w:bookmarkEnd w:id="13"/>
    </w:p>
    <w:p w14:paraId="2CF971C6" w14:textId="77777777" w:rsidR="00D86F16" w:rsidRDefault="00D86F16" w:rsidP="00D86F16"/>
    <w:p w14:paraId="788E844E" w14:textId="77777777" w:rsidR="00B2349D" w:rsidRDefault="00B2349D" w:rsidP="00D86F16">
      <w:r>
        <w:t xml:space="preserve">La régression linéaire </w:t>
      </w:r>
      <w:r w:rsidRPr="00B2349D">
        <w:t>est un modèle de régression qui cherche à établir une rela</w:t>
      </w:r>
      <w:r w:rsidR="00F929E2">
        <w:t>tion linéaire entre les entrées et les sorties.</w:t>
      </w:r>
      <w:r>
        <w:t xml:space="preserve"> </w:t>
      </w:r>
    </w:p>
    <w:p w14:paraId="0E769A34" w14:textId="77777777" w:rsidR="00B2349D" w:rsidRDefault="00B2349D" w:rsidP="00D86F16"/>
    <w:p w14:paraId="770665B9" w14:textId="16EDC665" w:rsidR="001A4BE4" w:rsidRDefault="001A4BE4" w:rsidP="009A5AF7">
      <w:pPr>
        <w:pStyle w:val="Titre2"/>
      </w:pPr>
      <w:bookmarkStart w:id="14" w:name="_Toc14127202"/>
      <w:r>
        <w:t>Exemple d’utilisation</w:t>
      </w:r>
      <w:bookmarkEnd w:id="14"/>
      <w:r>
        <w:t xml:space="preserve"> </w:t>
      </w:r>
    </w:p>
    <w:p w14:paraId="3AE0D746" w14:textId="77777777" w:rsidR="00382D4D" w:rsidRPr="00382D4D" w:rsidRDefault="00382D4D" w:rsidP="00382D4D"/>
    <w:p w14:paraId="22E3C920" w14:textId="3DA8C179" w:rsidR="00382D4D" w:rsidRPr="00382D4D" w:rsidRDefault="00382D4D" w:rsidP="00382D4D">
      <w:pPr>
        <w:jc w:val="center"/>
      </w:pPr>
      <w:r w:rsidRPr="00382D4D">
        <w:rPr>
          <w:noProof/>
        </w:rPr>
        <w:drawing>
          <wp:inline distT="0" distB="0" distL="0" distR="0" wp14:anchorId="0E1321F1" wp14:editId="5BFAD45E">
            <wp:extent cx="2714173" cy="1745478"/>
            <wp:effectExtent l="0" t="0" r="0" b="7620"/>
            <wp:docPr id="7" name="Image 8" descr="Une image contenant objet&#10;&#10;Description générée automatiquement avec une confiance faible">
              <a:extLst xmlns:a="http://schemas.openxmlformats.org/drawingml/2006/main">
                <a:ext uri="{FF2B5EF4-FFF2-40B4-BE49-F238E27FC236}">
                  <a16:creationId xmlns:a16="http://schemas.microsoft.com/office/drawing/2014/main" id="{FC1F16D9-AF0F-4BA2-B952-FD9CFF8A79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Une image contenant objet&#10;&#10;Description générée automatiquement avec une confiance faible">
                      <a:extLst>
                        <a:ext uri="{FF2B5EF4-FFF2-40B4-BE49-F238E27FC236}">
                          <a16:creationId xmlns:a16="http://schemas.microsoft.com/office/drawing/2014/main" id="{FC1F16D9-AF0F-4BA2-B952-FD9CFF8A79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1"/>
                    <a:stretch/>
                  </pic:blipFill>
                  <pic:spPr>
                    <a:xfrm>
                      <a:off x="0" y="0"/>
                      <a:ext cx="2752460" cy="17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6A2F" w14:textId="08CF5BF3" w:rsidR="001A4BE4" w:rsidRDefault="001A4BE4" w:rsidP="00382D4D">
      <w:pPr>
        <w:jc w:val="center"/>
      </w:pPr>
    </w:p>
    <w:p w14:paraId="0BEB7035" w14:textId="77777777" w:rsidR="001A4BE4" w:rsidRPr="001A4BE4" w:rsidRDefault="001A4BE4" w:rsidP="001A4BE4"/>
    <w:p w14:paraId="623C60A4" w14:textId="77777777" w:rsidR="009A5AF7" w:rsidRDefault="009A5AF7" w:rsidP="009A5AF7">
      <w:pPr>
        <w:pStyle w:val="Titre2"/>
      </w:pPr>
      <w:bookmarkStart w:id="15" w:name="_Toc14127203"/>
      <w:r>
        <w:t>Entrainement</w:t>
      </w:r>
      <w:bookmarkEnd w:id="15"/>
    </w:p>
    <w:p w14:paraId="4154670B" w14:textId="77777777" w:rsidR="00941A3C" w:rsidRDefault="00941A3C" w:rsidP="00F929E2"/>
    <w:p w14:paraId="5E01E750" w14:textId="77777777" w:rsidR="00F929E2" w:rsidRDefault="009A5AF7" w:rsidP="00F929E2">
      <w:r>
        <w:t>Pour l’entrainement de la</w:t>
      </w:r>
      <w:r w:rsidR="00F929E2">
        <w:t xml:space="preserve"> régression linéaire, notre librairie utilise la formule avec la </w:t>
      </w:r>
      <w:r w:rsidR="00F929E2" w:rsidRPr="00B2349D">
        <w:t>Pseudo-inverse de Moore-Penrose</w:t>
      </w:r>
      <w:r w:rsidR="00F929E2">
        <w:t xml:space="preserve">. </w:t>
      </w:r>
    </w:p>
    <w:p w14:paraId="0A13CB7F" w14:textId="77777777" w:rsidR="004A2020" w:rsidRDefault="004A2020" w:rsidP="00D86F16"/>
    <w:p w14:paraId="34727C0A" w14:textId="77777777" w:rsidR="004A2020" w:rsidRPr="007239D0" w:rsidRDefault="004A2020" w:rsidP="00D86F16">
      <w:pPr>
        <w:rPr>
          <w:i/>
          <w:sz w:val="36"/>
        </w:rPr>
      </w:pPr>
      <m:oMathPara>
        <m:oMath>
          <m:r>
            <w:rPr>
              <w:rFonts w:ascii="Cambria Math" w:hAnsi="Cambria Math"/>
              <w:sz w:val="36"/>
            </w:rPr>
            <m:t>W=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6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6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 w:val="36"/>
            </w:rPr>
            <m:t>Y</m:t>
          </m:r>
        </m:oMath>
      </m:oMathPara>
    </w:p>
    <w:p w14:paraId="270D4840" w14:textId="77777777" w:rsidR="00FC3DF8" w:rsidRPr="004A2020" w:rsidRDefault="00FC3DF8" w:rsidP="00D86F16"/>
    <w:p w14:paraId="43999711" w14:textId="77777777" w:rsidR="00FC3DF8" w:rsidRDefault="009A5AF7" w:rsidP="009A5AF7">
      <w:pPr>
        <w:pStyle w:val="Titre2"/>
      </w:pPr>
      <w:bookmarkStart w:id="16" w:name="_Toc14127204"/>
      <w:r>
        <w:t>Prédiction</w:t>
      </w:r>
      <w:bookmarkEnd w:id="16"/>
    </w:p>
    <w:p w14:paraId="76453C84" w14:textId="77777777" w:rsidR="00941A3C" w:rsidRDefault="00941A3C" w:rsidP="009A5AF7"/>
    <w:p w14:paraId="592F8FE2" w14:textId="77777777" w:rsidR="009A5AF7" w:rsidRDefault="009A5AF7" w:rsidP="009A5AF7">
      <w:r>
        <w:t>Pour la prédiction, il suffit de multiplier la matrice de poids ayant une forme (</w:t>
      </w:r>
      <w:r w:rsidR="00941A3C">
        <w:t>x</w:t>
      </w:r>
      <w:r>
        <w:t xml:space="preserve">, 1) avec la matrice des inputs (1, </w:t>
      </w:r>
      <w:r w:rsidR="00941A3C">
        <w:t>x</w:t>
      </w:r>
      <w:r>
        <w:t>)</w:t>
      </w:r>
      <w:r w:rsidR="00941A3C">
        <w:t>.</w:t>
      </w:r>
    </w:p>
    <w:p w14:paraId="10AFBBBA" w14:textId="77777777" w:rsidR="00941A3C" w:rsidRDefault="00941A3C" w:rsidP="009A5AF7"/>
    <w:p w14:paraId="40C19441" w14:textId="77777777" w:rsidR="00941A3C" w:rsidRPr="009A5AF7" w:rsidRDefault="00941A3C" w:rsidP="009A5AF7">
      <w:r>
        <w:t>Le résultat de cette multiplication matricielle donne une matrice (1,1) correspondant à la prédiction.</w:t>
      </w:r>
    </w:p>
    <w:p w14:paraId="5D61589B" w14:textId="77777777" w:rsidR="009A5AF7" w:rsidRDefault="009A5AF7" w:rsidP="009A5AF7"/>
    <w:p w14:paraId="7A9107B9" w14:textId="77777777" w:rsidR="00941A3C" w:rsidRDefault="00941A3C" w:rsidP="009A5AF7">
      <w:r>
        <w:t>Note : x correspond au nombre d’entrée par image.</w:t>
      </w:r>
    </w:p>
    <w:p w14:paraId="28E2471C" w14:textId="77777777" w:rsidR="00941A3C" w:rsidRPr="009A5AF7" w:rsidRDefault="00941A3C" w:rsidP="009A5AF7"/>
    <w:p w14:paraId="0BCEBD3D" w14:textId="77777777" w:rsidR="00FC3DF8" w:rsidRDefault="00FC3DF8" w:rsidP="009A5AF7">
      <w:pPr>
        <w:pStyle w:val="Titre2"/>
      </w:pPr>
      <w:bookmarkStart w:id="17" w:name="_Toc14127205"/>
      <w:r>
        <w:t>Problèmes rencontrés</w:t>
      </w:r>
      <w:bookmarkEnd w:id="17"/>
    </w:p>
    <w:p w14:paraId="153E8C41" w14:textId="77777777" w:rsidR="00941A3C" w:rsidRDefault="00941A3C" w:rsidP="00D86F16"/>
    <w:p w14:paraId="1B974AD8" w14:textId="77777777" w:rsidR="00B2349D" w:rsidRDefault="004A2020" w:rsidP="00D86F16">
      <w:r>
        <w:t xml:space="preserve">Nous avons rencontré des problèmes avec la formule </w:t>
      </w:r>
      <w:r w:rsidR="009A5AF7">
        <w:t xml:space="preserve">d’entrainement </w:t>
      </w:r>
      <w:r>
        <w:t>car si la matrice contient plus de colonnes que de ligne la formule à utiliser est :</w:t>
      </w:r>
    </w:p>
    <w:p w14:paraId="161F00E9" w14:textId="77777777" w:rsidR="004A2020" w:rsidRDefault="004A2020" w:rsidP="00D86F16"/>
    <w:p w14:paraId="3E72A637" w14:textId="77777777" w:rsidR="004A2020" w:rsidRPr="007239D0" w:rsidRDefault="004A2020" w:rsidP="00D86F16">
      <w:pPr>
        <w:rPr>
          <w:sz w:val="36"/>
          <w:szCs w:val="40"/>
        </w:rPr>
      </w:pPr>
      <m:oMathPara>
        <m:oMath>
          <m:r>
            <w:rPr>
              <w:rFonts w:ascii="Cambria Math" w:hAnsi="Cambria Math"/>
              <w:sz w:val="36"/>
              <w:szCs w:val="40"/>
            </w:rPr>
            <m:t xml:space="preserve">W= </m:t>
          </m:r>
          <m:sSup>
            <m:sSupPr>
              <m:ctrl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  <m:t>X</m:t>
              </m:r>
            </m:e>
            <m:sup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6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40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36"/>
                  <w:szCs w:val="40"/>
                </w:rPr>
                <m:t>-1</m:t>
              </m:r>
            </m:sup>
          </m:sSup>
        </m:oMath>
      </m:oMathPara>
    </w:p>
    <w:p w14:paraId="4F5F4EF7" w14:textId="77777777" w:rsidR="00A94C37" w:rsidRDefault="00A94C37" w:rsidP="00D86F16"/>
    <w:p w14:paraId="16654268" w14:textId="77777777" w:rsidR="00A94C37" w:rsidRDefault="00A94C37" w:rsidP="00A94C37">
      <w:r w:rsidRPr="00A94C37">
        <w:t>L’</w:t>
      </w:r>
      <w:r>
        <w:t>autre formule ne fonctionnait pas lorsque nous testions certains cas.</w:t>
      </w:r>
    </w:p>
    <w:p w14:paraId="40C0BADC" w14:textId="77777777" w:rsidR="00520DBE" w:rsidRDefault="00A94C37" w:rsidP="00520DBE">
      <w:r>
        <w:t xml:space="preserve">Pour résoudre le problème nous avons utilisé </w:t>
      </w:r>
      <w:r w:rsidR="00290206">
        <w:t>l’implémentation du</w:t>
      </w:r>
      <w:r>
        <w:t xml:space="preserve"> pseudo inverse </w:t>
      </w:r>
      <w:r w:rsidR="00290206">
        <w:t>d’Eigen</w:t>
      </w:r>
      <w:r>
        <w:t xml:space="preserve"> qui utilise automatiquement la bonne formule en fonction de la matrice.</w:t>
      </w:r>
    </w:p>
    <w:p w14:paraId="2C59B9F5" w14:textId="77777777" w:rsidR="00B60F38" w:rsidRDefault="00B60F38" w:rsidP="00471B3C">
      <w:pPr>
        <w:pStyle w:val="Titre2"/>
      </w:pPr>
      <w:bookmarkStart w:id="18" w:name="_Toc14127206"/>
      <w:r>
        <w:lastRenderedPageBreak/>
        <w:t>Sauvegarde des poids et Chargement</w:t>
      </w:r>
      <w:bookmarkEnd w:id="18"/>
    </w:p>
    <w:p w14:paraId="093FAAA6" w14:textId="77777777" w:rsidR="00B60F38" w:rsidRDefault="00B60F38" w:rsidP="00B60F38"/>
    <w:p w14:paraId="6A825015" w14:textId="77777777" w:rsidR="00B60F38" w:rsidRDefault="00B60F38" w:rsidP="00B60F38">
      <w:r>
        <w:t>Les poids peuvent être sauvegardés sous un format CSV, celui –ci contiendra l’ensemble des poids sous une ligne.</w:t>
      </w:r>
    </w:p>
    <w:p w14:paraId="24473529" w14:textId="77777777" w:rsidR="00B60F38" w:rsidRDefault="00B60F38" w:rsidP="00B60F38"/>
    <w:p w14:paraId="5ACF1F37" w14:textId="77777777" w:rsidR="00B60F38" w:rsidRDefault="00B60F38" w:rsidP="00B60F38">
      <w:r>
        <w:t>La librairie permet aussi le chargement du modèle via CSV</w:t>
      </w:r>
      <w:r w:rsidR="000F6D9B">
        <w:t>.</w:t>
      </w:r>
    </w:p>
    <w:p w14:paraId="56ED5918" w14:textId="77777777" w:rsidR="00B60F38" w:rsidRPr="00B60F38" w:rsidRDefault="00B60F38" w:rsidP="00B60F38"/>
    <w:p w14:paraId="6A7FDEEF" w14:textId="77777777" w:rsidR="00B2349D" w:rsidRDefault="00471B3C" w:rsidP="00471B3C">
      <w:pPr>
        <w:pStyle w:val="Titre2"/>
      </w:pPr>
      <w:bookmarkStart w:id="19" w:name="_Toc14127207"/>
      <w:r>
        <w:t>R</w:t>
      </w:r>
      <w:r w:rsidR="00B2349D">
        <w:t>ésultat</w:t>
      </w:r>
      <w:r>
        <w:t>s</w:t>
      </w:r>
      <w:bookmarkEnd w:id="19"/>
    </w:p>
    <w:p w14:paraId="46986245" w14:textId="174CEB20" w:rsidR="00471B3C" w:rsidRDefault="00471B3C" w:rsidP="00471B3C"/>
    <w:p w14:paraId="7CE4D69B" w14:textId="0EF23523" w:rsidR="00382D4D" w:rsidRDefault="00382D4D" w:rsidP="00471B3C">
      <w:r>
        <w:t>Nous avons d</w:t>
      </w:r>
      <w:r w:rsidR="005638F6">
        <w:t>’abord entrain</w:t>
      </w:r>
      <w:r w:rsidR="005638F6" w:rsidRPr="005638F6">
        <w:t>é</w:t>
      </w:r>
      <w:r w:rsidR="005638F6">
        <w:t xml:space="preserve"> le model sur le dataset de Lotte en Gris et en Couleur avec diff</w:t>
      </w:r>
      <w:r w:rsidR="005638F6" w:rsidRPr="005638F6">
        <w:t>é</w:t>
      </w:r>
      <w:r w:rsidR="005638F6">
        <w:t>rentes tailles d’images.</w:t>
      </w:r>
    </w:p>
    <w:p w14:paraId="350020A0" w14:textId="77777777" w:rsidR="00A320BF" w:rsidRDefault="00A320BF" w:rsidP="00471B3C"/>
    <w:p w14:paraId="52B8A5F0" w14:textId="7C21BA97" w:rsidR="005638F6" w:rsidRDefault="005638F6" w:rsidP="00471B3C">
      <w:r w:rsidRPr="005638F6">
        <w:rPr>
          <w:u w:val="single"/>
        </w:rPr>
        <w:t>Note</w:t>
      </w:r>
      <w:r>
        <w:t xml:space="preserve"> :  Avec une taille de 490 x 357 en couleur </w:t>
      </w:r>
      <w:r w:rsidR="00A320BF">
        <w:t>l’entrainement ne fonctionne pas car la taille de la mémoire n’est pas suffisante pour stocker la matrice contenant les pixels.</w:t>
      </w:r>
    </w:p>
    <w:p w14:paraId="5AD07D95" w14:textId="60F07802" w:rsidR="005638F6" w:rsidRDefault="005638F6" w:rsidP="00471B3C"/>
    <w:p w14:paraId="0438D56C" w14:textId="2F5A45FF" w:rsidR="00A320BF" w:rsidRDefault="00A320BF" w:rsidP="00471B3C">
      <w:pPr>
        <w:rPr>
          <w:u w:val="single"/>
        </w:rPr>
      </w:pPr>
      <w:r w:rsidRPr="00A320BF">
        <w:rPr>
          <w:u w:val="single"/>
        </w:rPr>
        <w:t>Lotte :</w:t>
      </w:r>
    </w:p>
    <w:p w14:paraId="353C2320" w14:textId="77777777" w:rsidR="00917797" w:rsidRPr="00A320BF" w:rsidRDefault="00917797" w:rsidP="00471B3C">
      <w:pPr>
        <w:rPr>
          <w:u w:val="single"/>
        </w:rPr>
      </w:pPr>
    </w:p>
    <w:p w14:paraId="1F090E3A" w14:textId="0211B027" w:rsidR="00FC3DF8" w:rsidRDefault="00382D4D" w:rsidP="00471B3C">
      <w:r>
        <w:rPr>
          <w:noProof/>
        </w:rPr>
        <w:drawing>
          <wp:inline distT="0" distB="0" distL="0" distR="0" wp14:anchorId="15F0A3F0" wp14:editId="03F4834C">
            <wp:extent cx="3800475" cy="884654"/>
            <wp:effectExtent l="0" t="0" r="0" b="0"/>
            <wp:docPr id="11" name="Image 11" descr="C:\Users\nico_\Downloads\7OgiI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o_\Downloads\7OgiI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8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750C" w14:textId="77777777" w:rsidR="00917797" w:rsidRDefault="00917797" w:rsidP="00471B3C"/>
    <w:p w14:paraId="3860E62B" w14:textId="233794DF" w:rsidR="00A320BF" w:rsidRDefault="00A320BF" w:rsidP="00471B3C">
      <w:pPr>
        <w:rPr>
          <w:u w:val="single"/>
        </w:rPr>
      </w:pPr>
      <w:r w:rsidRPr="00A320BF">
        <w:rPr>
          <w:u w:val="single"/>
        </w:rPr>
        <w:t>Big Dataset :</w:t>
      </w:r>
    </w:p>
    <w:p w14:paraId="265701A9" w14:textId="77777777" w:rsidR="00917797" w:rsidRDefault="00917797" w:rsidP="00471B3C">
      <w:pPr>
        <w:rPr>
          <w:u w:val="single"/>
        </w:rPr>
      </w:pPr>
    </w:p>
    <w:p w14:paraId="50E3E8DC" w14:textId="55BB219D" w:rsidR="00A320BF" w:rsidRPr="00A320BF" w:rsidRDefault="00917797" w:rsidP="00471B3C">
      <w:pPr>
        <w:rPr>
          <w:u w:val="single"/>
        </w:rPr>
      </w:pPr>
      <w:r>
        <w:rPr>
          <w:noProof/>
        </w:rPr>
        <w:drawing>
          <wp:inline distT="0" distB="0" distL="0" distR="0" wp14:anchorId="070575C8" wp14:editId="778422CA">
            <wp:extent cx="5753100" cy="1143000"/>
            <wp:effectExtent l="0" t="0" r="0" b="0"/>
            <wp:docPr id="13" name="Image 13" descr="C:\Users\nico_\Downloads\P7UV0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co_\Downloads\P7UV0I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A59B" w14:textId="77777777" w:rsidR="00917797" w:rsidRDefault="00917797" w:rsidP="00917797">
      <w:pPr>
        <w:rPr>
          <w:u w:val="single"/>
        </w:rPr>
      </w:pPr>
    </w:p>
    <w:p w14:paraId="4E4A46FC" w14:textId="12941085" w:rsidR="00917797" w:rsidRDefault="00917797" w:rsidP="00917797">
      <w:pPr>
        <w:rPr>
          <w:u w:val="single"/>
        </w:rPr>
      </w:pPr>
      <w:r w:rsidRPr="00A320BF">
        <w:rPr>
          <w:u w:val="single"/>
        </w:rPr>
        <w:t>Big Dataset </w:t>
      </w:r>
      <w:r>
        <w:rPr>
          <w:u w:val="single"/>
        </w:rPr>
        <w:t xml:space="preserve">avec </w:t>
      </w:r>
      <w:proofErr w:type="spellStart"/>
      <w:r w:rsidRPr="00917797">
        <w:rPr>
          <w:u w:val="single"/>
        </w:rPr>
        <w:t>haarcascade</w:t>
      </w:r>
      <w:proofErr w:type="spellEnd"/>
      <w:r w:rsidRPr="00A320BF">
        <w:rPr>
          <w:u w:val="single"/>
        </w:rPr>
        <w:t>:</w:t>
      </w:r>
    </w:p>
    <w:p w14:paraId="554A7337" w14:textId="2432E7F6" w:rsidR="00917797" w:rsidRDefault="00917797" w:rsidP="00917797">
      <w:pPr>
        <w:rPr>
          <w:u w:val="single"/>
        </w:rPr>
      </w:pPr>
    </w:p>
    <w:p w14:paraId="4FF9A02F" w14:textId="115D4336" w:rsidR="00917797" w:rsidRDefault="00917797" w:rsidP="00917797">
      <w:pPr>
        <w:rPr>
          <w:u w:val="single"/>
        </w:rPr>
      </w:pPr>
      <w:r w:rsidRPr="00917797">
        <w:rPr>
          <w:noProof/>
        </w:rPr>
        <w:drawing>
          <wp:inline distT="0" distB="0" distL="0" distR="0" wp14:anchorId="4CD2FD99" wp14:editId="41FAD782">
            <wp:extent cx="5753100" cy="895350"/>
            <wp:effectExtent l="0" t="0" r="0" b="0"/>
            <wp:docPr id="14" name="Image 14" descr="C:\Users\nico_\Downloads\ax30M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co_\Downloads\ax30M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0"/>
                    <a:stretch/>
                  </pic:blipFill>
                  <pic:spPr bwMode="auto">
                    <a:xfrm>
                      <a:off x="0" y="0"/>
                      <a:ext cx="57531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5B1E" w14:textId="77777777" w:rsidR="00917797" w:rsidRDefault="00917797" w:rsidP="00AF3B9A">
      <w:pPr>
        <w:pStyle w:val="Titre1"/>
      </w:pPr>
    </w:p>
    <w:p w14:paraId="39738CFB" w14:textId="5BDAA477" w:rsidR="00A94C37" w:rsidRPr="00AF3B9A" w:rsidRDefault="00A94C37" w:rsidP="00AF3B9A">
      <w:pPr>
        <w:pStyle w:val="Titre1"/>
      </w:pPr>
      <w:bookmarkStart w:id="20" w:name="_Toc14127208"/>
      <w:r>
        <w:t xml:space="preserve">Classification Linéaire </w:t>
      </w:r>
      <w:r w:rsidR="00A02D4A">
        <w:t>(Perceptron</w:t>
      </w:r>
      <w:r>
        <w:t xml:space="preserve"> de </w:t>
      </w:r>
      <w:proofErr w:type="spellStart"/>
      <w:r>
        <w:t>Rosenblatt</w:t>
      </w:r>
      <w:proofErr w:type="spellEnd"/>
      <w:r>
        <w:t>)</w:t>
      </w:r>
      <w:bookmarkEnd w:id="20"/>
    </w:p>
    <w:p w14:paraId="20F43EB8" w14:textId="77777777" w:rsidR="00520DBE" w:rsidRPr="00520DBE" w:rsidRDefault="00520DBE" w:rsidP="00520DBE"/>
    <w:p w14:paraId="5516E1E6" w14:textId="77777777" w:rsidR="00A94C37" w:rsidRDefault="00520DBE" w:rsidP="00520DBE">
      <w:pPr>
        <w:pStyle w:val="Sansinterligne"/>
      </w:pPr>
      <w:r>
        <w:t xml:space="preserve">Le perceptron de </w:t>
      </w:r>
      <w:proofErr w:type="spellStart"/>
      <w:r>
        <w:t>Rosenblatt</w:t>
      </w:r>
      <w:proofErr w:type="spellEnd"/>
      <w:r>
        <w:t xml:space="preserve"> est un réseau de neurone simple avec une seule couche. On parle de classifieur linéaire.</w:t>
      </w:r>
    </w:p>
    <w:p w14:paraId="69E51236" w14:textId="77777777" w:rsidR="00520DBE" w:rsidRDefault="00520DBE" w:rsidP="00520DBE">
      <w:pPr>
        <w:pStyle w:val="Sansinterligne"/>
      </w:pPr>
    </w:p>
    <w:p w14:paraId="13F8A3C5" w14:textId="434C4AC8" w:rsidR="00AF3B9A" w:rsidRDefault="00AF3B9A" w:rsidP="00AF3B9A">
      <w:pPr>
        <w:pStyle w:val="Titre2"/>
      </w:pPr>
      <w:bookmarkStart w:id="21" w:name="_Toc14127209"/>
      <w:r>
        <w:lastRenderedPageBreak/>
        <w:t>Exemple d’utilisation</w:t>
      </w:r>
      <w:bookmarkEnd w:id="21"/>
      <w:r>
        <w:t xml:space="preserve"> </w:t>
      </w:r>
    </w:p>
    <w:p w14:paraId="60DDA908" w14:textId="32AA7199" w:rsidR="000024D2" w:rsidRDefault="000024D2" w:rsidP="000024D2"/>
    <w:p w14:paraId="76985A70" w14:textId="4DD26D54" w:rsidR="000024D2" w:rsidRPr="000024D2" w:rsidRDefault="000024D2" w:rsidP="000024D2">
      <w:r>
        <w:t>Quand les données sont séparables linéaires.</w:t>
      </w:r>
    </w:p>
    <w:p w14:paraId="44AF8399" w14:textId="77777777" w:rsidR="00AF3B9A" w:rsidRDefault="00AF3B9A" w:rsidP="00520DBE">
      <w:pPr>
        <w:pStyle w:val="Sansinterligne"/>
      </w:pPr>
    </w:p>
    <w:p w14:paraId="1C5865EB" w14:textId="16073393" w:rsidR="00AF3B9A" w:rsidRDefault="00382D4D" w:rsidP="00382D4D">
      <w:pPr>
        <w:pStyle w:val="Sansinterligne"/>
        <w:jc w:val="center"/>
      </w:pPr>
      <w:r w:rsidRPr="00382D4D">
        <w:rPr>
          <w:noProof/>
        </w:rPr>
        <w:drawing>
          <wp:inline distT="0" distB="0" distL="0" distR="0" wp14:anchorId="2D524E05" wp14:editId="4987D176">
            <wp:extent cx="3116872" cy="2031340"/>
            <wp:effectExtent l="0" t="0" r="7620" b="7620"/>
            <wp:docPr id="6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E117E104-EE89-4F11-9CBB-BBF1AAA01A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E117E104-EE89-4F11-9CBB-BBF1AAA01A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703" cy="204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107B" w14:textId="77777777" w:rsidR="00917797" w:rsidRDefault="00917797" w:rsidP="000D1ED1"/>
    <w:p w14:paraId="064A99FA" w14:textId="249455CB" w:rsidR="00520DBE" w:rsidRDefault="00520DBE" w:rsidP="00520DBE">
      <w:pPr>
        <w:pStyle w:val="Titre2"/>
      </w:pPr>
      <w:bookmarkStart w:id="22" w:name="_Toc14127210"/>
      <w:r>
        <w:t>Entrainement</w:t>
      </w:r>
      <w:bookmarkEnd w:id="22"/>
    </w:p>
    <w:p w14:paraId="7701C8BC" w14:textId="77777777" w:rsidR="007239D0" w:rsidRPr="007239D0" w:rsidRDefault="007239D0" w:rsidP="007239D0"/>
    <w:p w14:paraId="1A7EC7FD" w14:textId="77777777" w:rsidR="00520DBE" w:rsidRDefault="00520DBE" w:rsidP="00520DBE">
      <w:pPr>
        <w:pStyle w:val="Sansinterligne"/>
      </w:pPr>
      <w:r>
        <w:t>Notre librairie implémente la règle d’apprentissage du perceptron.</w:t>
      </w:r>
    </w:p>
    <w:p w14:paraId="0CCAF9C6" w14:textId="77777777" w:rsidR="00520DBE" w:rsidRDefault="007239D0" w:rsidP="00520DBE">
      <w:pPr>
        <w:pStyle w:val="Sansinterligne"/>
      </w:pPr>
      <w:r>
        <w:t>Cet</w:t>
      </w:r>
      <w:r w:rsidR="00520DBE">
        <w:t xml:space="preserve"> entrainement itératif </w:t>
      </w:r>
      <w:r>
        <w:t>se base sur la répétition de la formule :</w:t>
      </w:r>
    </w:p>
    <w:p w14:paraId="61DCD1A2" w14:textId="4127ACB6" w:rsidR="007239D0" w:rsidRDefault="007239D0" w:rsidP="00520DBE">
      <w:pPr>
        <w:pStyle w:val="Sansinterligne"/>
      </w:pPr>
    </w:p>
    <w:p w14:paraId="6F63103C" w14:textId="77777777" w:rsidR="007239D0" w:rsidRPr="007239D0" w:rsidRDefault="007239D0" w:rsidP="00520DBE">
      <w:pPr>
        <w:pStyle w:val="Sansinterligne"/>
        <w:rPr>
          <w:sz w:val="36"/>
        </w:rPr>
      </w:pPr>
      <m:oMathPara>
        <m:oMath>
          <m:r>
            <w:rPr>
              <w:rFonts w:ascii="Cambria Math" w:hAnsi="Cambria Math"/>
              <w:sz w:val="36"/>
            </w:rPr>
            <m:t xml:space="preserve">W=W+alpha 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6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36"/>
                </w:rPr>
                <m:t>-g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</w:rPr>
                        <m:t>k</m:t>
                      </m:r>
                    </m:sup>
                  </m:sSup>
                </m:e>
              </m:d>
            </m:e>
          </m:d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</w:rPr>
                <m:t>k</m:t>
              </m:r>
            </m:sup>
          </m:sSup>
        </m:oMath>
      </m:oMathPara>
    </w:p>
    <w:p w14:paraId="4672CC93" w14:textId="77777777" w:rsidR="007239D0" w:rsidRDefault="007239D0" w:rsidP="00520DBE">
      <w:pPr>
        <w:pStyle w:val="Sansinterligne"/>
        <w:rPr>
          <w:sz w:val="36"/>
        </w:rPr>
      </w:pPr>
    </w:p>
    <w:p w14:paraId="3D1F0A21" w14:textId="77777777" w:rsidR="007239D0" w:rsidRPr="007239D0" w:rsidRDefault="007239D0" w:rsidP="00520DBE">
      <w:pPr>
        <w:pStyle w:val="Sansinterligne"/>
      </w:pPr>
      <w:r w:rsidRPr="007239D0">
        <w:t>Dans cette formule :</w:t>
      </w:r>
    </w:p>
    <w:p w14:paraId="6AD46EF3" w14:textId="77777777" w:rsidR="007239D0" w:rsidRDefault="007239D0" w:rsidP="007239D0">
      <w:pPr>
        <w:pStyle w:val="Sansinterligne"/>
        <w:numPr>
          <w:ilvl w:val="0"/>
          <w:numId w:val="5"/>
        </w:numPr>
      </w:pPr>
      <w:r w:rsidRPr="007239D0">
        <w:t>Alpha corres</w:t>
      </w:r>
      <w:r>
        <w:t>pond au pas d’apprentissage</w:t>
      </w:r>
    </w:p>
    <w:p w14:paraId="72B14DBF" w14:textId="28C87494" w:rsidR="007239D0" w:rsidRDefault="00934EBC" w:rsidP="007239D0">
      <w:pPr>
        <w:pStyle w:val="Sansinterligne"/>
        <w:numPr>
          <w:ilvl w:val="0"/>
          <w:numId w:val="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7239D0">
        <w:t xml:space="preserve"> </w:t>
      </w:r>
      <w:r w:rsidR="00A320BF">
        <w:t>Correspond</w:t>
      </w:r>
      <w:r w:rsidR="007239D0">
        <w:t xml:space="preserve"> à la sortie attendue</w:t>
      </w:r>
    </w:p>
    <w:p w14:paraId="170080C4" w14:textId="350C17BA" w:rsidR="007239D0" w:rsidRPr="007239D0" w:rsidRDefault="007239D0" w:rsidP="007239D0">
      <w:pPr>
        <w:pStyle w:val="Sansinterligne"/>
        <w:numPr>
          <w:ilvl w:val="0"/>
          <w:numId w:val="5"/>
        </w:numPr>
      </w:pPr>
      <m:oMath>
        <m:r>
          <w:rPr>
            <w:rFonts w:ascii="Cambria Math" w:hAnsi="Cambria Math"/>
          </w:rPr>
          <m:t>g(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="00A320BF">
        <w:t>Correspond</w:t>
      </w:r>
      <w:r>
        <w:t xml:space="preserve"> à la prédiction</w:t>
      </w:r>
    </w:p>
    <w:p w14:paraId="095893BB" w14:textId="77777777" w:rsidR="00520DBE" w:rsidRDefault="00520DBE" w:rsidP="00520DBE">
      <w:pPr>
        <w:pStyle w:val="Sansinterligne"/>
      </w:pPr>
    </w:p>
    <w:p w14:paraId="26282D13" w14:textId="77777777" w:rsidR="00520DBE" w:rsidRDefault="007239D0" w:rsidP="00A04A13">
      <w:pPr>
        <w:pStyle w:val="Titre2"/>
      </w:pPr>
      <w:bookmarkStart w:id="23" w:name="_Toc14127211"/>
      <w:r>
        <w:t>Prédiction</w:t>
      </w:r>
      <w:bookmarkEnd w:id="23"/>
    </w:p>
    <w:p w14:paraId="6E55F7F5" w14:textId="77777777" w:rsidR="005016E5" w:rsidRPr="005016E5" w:rsidRDefault="005016E5" w:rsidP="005016E5"/>
    <w:p w14:paraId="369620EC" w14:textId="77777777" w:rsidR="005638F6" w:rsidRDefault="005016E5" w:rsidP="005638F6">
      <w:r>
        <w:t xml:space="preserve">La prédiction de la classification linéaire utilise la prédiction de la </w:t>
      </w:r>
      <w:r w:rsidR="00CD74CA">
        <w:t>régression</w:t>
      </w:r>
      <w:r>
        <w:t xml:space="preserve"> linéaire en </w:t>
      </w:r>
      <w:r w:rsidR="00CD74CA">
        <w:t>appliquant la fonction signe sur le résultat afin d’obtenir -1 ou 1.</w:t>
      </w:r>
    </w:p>
    <w:p w14:paraId="31A3FE5D" w14:textId="77777777" w:rsidR="005638F6" w:rsidRDefault="005638F6" w:rsidP="005638F6"/>
    <w:p w14:paraId="65F4F098" w14:textId="3879BF13" w:rsidR="00FC3DF8" w:rsidRDefault="00FC3DF8" w:rsidP="005638F6">
      <w:pPr>
        <w:pStyle w:val="Titre1"/>
      </w:pPr>
      <w:bookmarkStart w:id="24" w:name="_Toc14127212"/>
      <w:r>
        <w:t xml:space="preserve">Perceptron </w:t>
      </w:r>
      <w:r w:rsidR="00A94C37">
        <w:t>Multicouches</w:t>
      </w:r>
      <w:bookmarkEnd w:id="24"/>
    </w:p>
    <w:p w14:paraId="00BEF10E" w14:textId="77777777" w:rsidR="00F85C86" w:rsidRDefault="00F85C86" w:rsidP="00471B3C"/>
    <w:p w14:paraId="383266E6" w14:textId="1A2584F2" w:rsidR="00A94C37" w:rsidRDefault="00A320BF" w:rsidP="00471B3C">
      <w:r>
        <w:t>Le perceptron multicouche</w:t>
      </w:r>
      <w:r w:rsidR="00A94C37">
        <w:t xml:space="preserve"> est un type de réseau de neurones. Le PMC peut contenir </w:t>
      </w:r>
      <w:r>
        <w:t>des couches cachées</w:t>
      </w:r>
      <w:r w:rsidR="00A94C37">
        <w:t xml:space="preserve"> et  la dernière couche correspond aux sorties (résultats).</w:t>
      </w:r>
    </w:p>
    <w:p w14:paraId="00A263F8" w14:textId="77777777" w:rsidR="00A94C37" w:rsidRDefault="00A94C37" w:rsidP="00471B3C"/>
    <w:p w14:paraId="70E1DAF0" w14:textId="77777777" w:rsidR="00A94C37" w:rsidRDefault="00A94C37" w:rsidP="00471B3C">
      <w:r>
        <w:t>Notre Librairie implémente deux types de PMC, un pour la régression et l’autre pour la classification.</w:t>
      </w:r>
    </w:p>
    <w:p w14:paraId="23990BB9" w14:textId="77777777" w:rsidR="00A02D4A" w:rsidRDefault="00A02D4A" w:rsidP="00471B3C"/>
    <w:p w14:paraId="0B4190E8" w14:textId="77777777" w:rsidR="00917797" w:rsidRDefault="0091779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416371D4" w14:textId="09012052" w:rsidR="00AF3B9A" w:rsidRDefault="00AF3B9A" w:rsidP="00AF3B9A">
      <w:pPr>
        <w:pStyle w:val="Titre2"/>
      </w:pPr>
      <w:bookmarkStart w:id="25" w:name="_Toc14127213"/>
      <w:r>
        <w:lastRenderedPageBreak/>
        <w:t>Fonction d’activation</w:t>
      </w:r>
      <w:bookmarkEnd w:id="25"/>
    </w:p>
    <w:p w14:paraId="1F129FA5" w14:textId="0A963DD6" w:rsidR="00AF3B9A" w:rsidRDefault="00AF3B9A" w:rsidP="00471B3C"/>
    <w:p w14:paraId="28833750" w14:textId="77777777" w:rsidR="00A02D4A" w:rsidRDefault="00A02D4A" w:rsidP="00471B3C">
      <w:r>
        <w:t xml:space="preserve">La fonction d’activation </w:t>
      </w:r>
      <w:r w:rsidR="00572631">
        <w:t>utilisée</w:t>
      </w:r>
      <w:r>
        <w:t xml:space="preserve"> est la tangente hyperbolique qui permet d’obtenir un résultat entre -1 et 1.</w:t>
      </w:r>
    </w:p>
    <w:p w14:paraId="4CEDBEA5" w14:textId="77777777" w:rsidR="00A02D4A" w:rsidRDefault="00A02D4A" w:rsidP="00471B3C"/>
    <w:p w14:paraId="57B79DD3" w14:textId="77777777" w:rsidR="00A02D4A" w:rsidRDefault="00A02D4A" w:rsidP="00A02D4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0798718" wp14:editId="7140790F">
            <wp:extent cx="3212327" cy="1769403"/>
            <wp:effectExtent l="0" t="0" r="7620" b="0"/>
            <wp:docPr id="3" name="Picture 3" descr="C:\Users\WT57\Documents\ShareX\Screenshots\2019-06\1200px-Hyperbolic_Tangen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T57\Documents\ShareX\Screenshots\2019-06\1200px-Hyperbolic_Tangent.sv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81" cy="176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9858" w14:textId="77777777" w:rsidR="00A94C37" w:rsidRDefault="00A02D4A" w:rsidP="00471B3C">
      <w:r>
        <w:t>Représentation de la fonction tangente hyperbolique.</w:t>
      </w:r>
    </w:p>
    <w:p w14:paraId="28974901" w14:textId="77777777" w:rsidR="00A94C37" w:rsidRDefault="00A94C37" w:rsidP="00471B3C"/>
    <w:p w14:paraId="4ED86775" w14:textId="77777777" w:rsidR="00A94C37" w:rsidRDefault="00AF3B9A" w:rsidP="00AF3B9A">
      <w:pPr>
        <w:pStyle w:val="Titre2"/>
      </w:pPr>
      <w:bookmarkStart w:id="26" w:name="_Toc14127214"/>
      <w:r>
        <w:t>Structure du PMC</w:t>
      </w:r>
      <w:bookmarkEnd w:id="26"/>
    </w:p>
    <w:p w14:paraId="5F05C0E7" w14:textId="1714803C" w:rsidR="00AF3B9A" w:rsidRDefault="00AF3B9A" w:rsidP="00471B3C"/>
    <w:p w14:paraId="7AC6501B" w14:textId="77777777" w:rsidR="00AF3B9A" w:rsidRDefault="00AF3B9A" w:rsidP="00471B3C">
      <w:r>
        <w:t>La structure du réseau de neurones est définie</w:t>
      </w:r>
      <w:r w:rsidR="00523B13">
        <w:t xml:space="preserve"> par un tableau de nombres.</w:t>
      </w:r>
    </w:p>
    <w:p w14:paraId="24FC151F" w14:textId="522A8C20" w:rsidR="00AF3B9A" w:rsidRDefault="00523B13" w:rsidP="00471B3C">
      <w:r>
        <w:t>L</w:t>
      </w:r>
      <w:r w:rsidR="00AF3B9A">
        <w:t>e nombre de neurones pour la couche</w:t>
      </w:r>
      <w:r>
        <w:t xml:space="preserve"> d’index i</w:t>
      </w:r>
      <w:r w:rsidR="00AF3B9A">
        <w:t xml:space="preserve"> correspond </w:t>
      </w:r>
      <w:r>
        <w:t>à sa valeur dans le tableau</w:t>
      </w:r>
      <w:r w:rsidR="00AF3B9A">
        <w:t>.</w:t>
      </w:r>
    </w:p>
    <w:p w14:paraId="75C2FCBB" w14:textId="77777777" w:rsidR="00AF3B9A" w:rsidRDefault="00AF3B9A" w:rsidP="00471B3C"/>
    <w:p w14:paraId="54669428" w14:textId="22393CFE" w:rsidR="00523B13" w:rsidRDefault="00523B13" w:rsidP="00471B3C">
      <w:r>
        <w:t xml:space="preserve">La structure </w:t>
      </w:r>
      <w:r w:rsidRPr="00AF3B9A">
        <w:t>[</w:t>
      </w:r>
      <w:r>
        <w:t xml:space="preserve">500, </w:t>
      </w:r>
      <w:r w:rsidR="00077EAB" w:rsidRPr="00AF3B9A">
        <w:t>2, 1</w:t>
      </w:r>
      <w:r w:rsidRPr="00AF3B9A">
        <w:t>]</w:t>
      </w:r>
      <w:r>
        <w:t xml:space="preserve"> correspond :</w:t>
      </w:r>
    </w:p>
    <w:p w14:paraId="7E4EB70B" w14:textId="0261B2BE" w:rsidR="00523B13" w:rsidRDefault="00523B13" w:rsidP="00523B13">
      <w:pPr>
        <w:pStyle w:val="Paragraphedeliste"/>
        <w:numPr>
          <w:ilvl w:val="0"/>
          <w:numId w:val="6"/>
        </w:numPr>
      </w:pPr>
      <w:r>
        <w:t xml:space="preserve">500 neurones en couche 0 </w:t>
      </w:r>
      <w:r w:rsidR="00077EAB">
        <w:t>(inputs)</w:t>
      </w:r>
      <w:r>
        <w:t>.</w:t>
      </w:r>
    </w:p>
    <w:p w14:paraId="2CD10C25" w14:textId="77777777" w:rsidR="00523B13" w:rsidRDefault="00523B13" w:rsidP="00523B13">
      <w:pPr>
        <w:pStyle w:val="Paragraphedeliste"/>
        <w:numPr>
          <w:ilvl w:val="0"/>
          <w:numId w:val="6"/>
        </w:numPr>
      </w:pPr>
      <w:r>
        <w:t>2 neurones cachés en couche 1</w:t>
      </w:r>
    </w:p>
    <w:p w14:paraId="5AB04AFF" w14:textId="229F63E6" w:rsidR="00A320BF" w:rsidRDefault="00523B13" w:rsidP="00D86321">
      <w:pPr>
        <w:pStyle w:val="Paragraphedeliste"/>
        <w:numPr>
          <w:ilvl w:val="0"/>
          <w:numId w:val="6"/>
        </w:numPr>
      </w:pPr>
      <w:r>
        <w:t>1 neurone de sortie.</w:t>
      </w:r>
    </w:p>
    <w:p w14:paraId="57C841B9" w14:textId="77777777" w:rsidR="00A320BF" w:rsidRDefault="00A320BF" w:rsidP="00D86321">
      <w:pPr>
        <w:pStyle w:val="Paragraphedeliste"/>
        <w:numPr>
          <w:ilvl w:val="0"/>
          <w:numId w:val="6"/>
        </w:numPr>
      </w:pPr>
    </w:p>
    <w:p w14:paraId="235DE7CC" w14:textId="1E6D1AF7" w:rsidR="00D86321" w:rsidRDefault="00D86321" w:rsidP="00A320BF">
      <w:pPr>
        <w:pStyle w:val="Titre3"/>
      </w:pPr>
      <w:bookmarkStart w:id="27" w:name="_Toc14127215"/>
      <w:r>
        <w:t>Structure de données du PMC</w:t>
      </w:r>
      <w:bookmarkEnd w:id="27"/>
    </w:p>
    <w:p w14:paraId="64923707" w14:textId="77777777" w:rsidR="00D86321" w:rsidRDefault="00D86321" w:rsidP="00D86321"/>
    <w:p w14:paraId="5855F10A" w14:textId="14592A45" w:rsidR="00D86321" w:rsidRDefault="00D86321" w:rsidP="00D86321">
      <w:r>
        <w:t>Afin de stocker les différents éléments nécessaires pour le PMC, nous avons créé une structure permettant de stocker tous ces éléments.</w:t>
      </w:r>
    </w:p>
    <w:p w14:paraId="740D033E" w14:textId="77777777" w:rsidR="00D86321" w:rsidRDefault="00D86321" w:rsidP="00D86321"/>
    <w:p w14:paraId="32424FF8" w14:textId="77777777" w:rsidR="00D86321" w:rsidRDefault="00D86321" w:rsidP="00D8632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1713061" wp14:editId="7E59E3DC">
            <wp:extent cx="2424023" cy="1507103"/>
            <wp:effectExtent l="0" t="0" r="0" b="0"/>
            <wp:docPr id="9" name="Picture 9" descr="C:\Users\WT57\AppData\Local\Microsoft\Windows\INetCache\Content.Word\devenv_2019-06-14_14-5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T57\AppData\Local\Microsoft\Windows\INetCache\Content.Word\devenv_2019-06-14_14-54-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53" cy="15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AD0B" w14:textId="77777777" w:rsidR="00D86321" w:rsidRDefault="00D86321" w:rsidP="00D86321">
      <w:pPr>
        <w:jc w:val="center"/>
      </w:pPr>
    </w:p>
    <w:p w14:paraId="42B55191" w14:textId="77777777" w:rsidR="00D86321" w:rsidRDefault="00D86321" w:rsidP="00D86321">
      <w:r>
        <w:t>Dans cette structure :</w:t>
      </w:r>
    </w:p>
    <w:p w14:paraId="410707F5" w14:textId="77777777" w:rsidR="00D86321" w:rsidRDefault="00D86321" w:rsidP="00D86321">
      <w:pPr>
        <w:pStyle w:val="Paragraphedeliste"/>
        <w:numPr>
          <w:ilvl w:val="0"/>
          <w:numId w:val="8"/>
        </w:numPr>
      </w:pPr>
      <w:r>
        <w:t>W correspond aux poids.</w:t>
      </w:r>
    </w:p>
    <w:p w14:paraId="45C92B81" w14:textId="77777777" w:rsidR="00D86321" w:rsidRDefault="00D86321" w:rsidP="00D86321">
      <w:pPr>
        <w:pStyle w:val="Paragraphedeliste"/>
        <w:numPr>
          <w:ilvl w:val="0"/>
          <w:numId w:val="8"/>
        </w:numPr>
      </w:pPr>
      <w:r>
        <w:t>structure correspond à la structure du réseau de neurones.</w:t>
      </w:r>
    </w:p>
    <w:p w14:paraId="5196C41C" w14:textId="77777777" w:rsidR="00D86321" w:rsidRDefault="00D86321" w:rsidP="00D86321">
      <w:pPr>
        <w:pStyle w:val="Paragraphedeliste"/>
        <w:numPr>
          <w:ilvl w:val="0"/>
          <w:numId w:val="8"/>
        </w:numPr>
      </w:pPr>
      <w:proofErr w:type="spellStart"/>
      <w:r>
        <w:t>lenStructure</w:t>
      </w:r>
      <w:proofErr w:type="spellEnd"/>
      <w:r>
        <w:t xml:space="preserve"> est le nombre de couche du neurone.</w:t>
      </w:r>
    </w:p>
    <w:p w14:paraId="1FEE549E" w14:textId="77777777" w:rsidR="00D86321" w:rsidRDefault="00D86321" w:rsidP="00D86321">
      <w:pPr>
        <w:pStyle w:val="Paragraphedeliste"/>
        <w:numPr>
          <w:ilvl w:val="0"/>
          <w:numId w:val="8"/>
        </w:numPr>
      </w:pPr>
      <w:r>
        <w:t>Output contient les sorties obtenues lors de la propagation.</w:t>
      </w:r>
    </w:p>
    <w:p w14:paraId="15310133" w14:textId="481160F6" w:rsidR="00D86321" w:rsidRDefault="00D86321" w:rsidP="00D86321">
      <w:pPr>
        <w:pStyle w:val="Paragraphedeliste"/>
        <w:numPr>
          <w:ilvl w:val="0"/>
          <w:numId w:val="8"/>
        </w:numPr>
      </w:pPr>
      <w:r>
        <w:t xml:space="preserve">Sigmas contient les sigmas obtenues lors de la </w:t>
      </w:r>
      <w:r w:rsidR="00A320BF">
        <w:t>rétropropagation</w:t>
      </w:r>
      <w:r>
        <w:t>.</w:t>
      </w:r>
    </w:p>
    <w:p w14:paraId="763F209E" w14:textId="77777777" w:rsidR="00523B13" w:rsidRDefault="00523B13" w:rsidP="00D86321">
      <w:pPr>
        <w:pStyle w:val="Titre2"/>
      </w:pPr>
      <w:bookmarkStart w:id="28" w:name="_Toc14127216"/>
      <w:r>
        <w:lastRenderedPageBreak/>
        <w:t>Entrainement</w:t>
      </w:r>
      <w:bookmarkEnd w:id="28"/>
    </w:p>
    <w:p w14:paraId="6ED34B0D" w14:textId="77777777" w:rsidR="00523B13" w:rsidRDefault="00523B13" w:rsidP="00523B13"/>
    <w:p w14:paraId="3AF32317" w14:textId="6179FE8C" w:rsidR="00523B13" w:rsidRDefault="00523B13" w:rsidP="00523B13">
      <w:r>
        <w:t xml:space="preserve">Pour L’entrainement le PMC que nous avons implémenté se base sur </w:t>
      </w:r>
      <w:r w:rsidR="00D76C18">
        <w:t xml:space="preserve">propagation et </w:t>
      </w:r>
      <w:r w:rsidR="00A320BF">
        <w:t>rétropropagation</w:t>
      </w:r>
      <w:r w:rsidR="00D76C18">
        <w:t xml:space="preserve"> du </w:t>
      </w:r>
      <w:r>
        <w:t>gradient</w:t>
      </w:r>
      <w:r w:rsidR="00D76C18">
        <w:t>.</w:t>
      </w:r>
      <w:r w:rsidR="00917797" w:rsidRPr="00917797">
        <w:rPr>
          <w:noProof/>
        </w:rPr>
        <w:t xml:space="preserve"> </w:t>
      </w:r>
    </w:p>
    <w:p w14:paraId="1C95FC74" w14:textId="77777777" w:rsidR="00D76C18" w:rsidRDefault="00D76C18" w:rsidP="00523B13"/>
    <w:p w14:paraId="4102B27A" w14:textId="77777777" w:rsidR="00D76C18" w:rsidRDefault="00D76C18" w:rsidP="00523B13">
      <w:r>
        <w:t>L’entrainement se déroule en 3 étapes :</w:t>
      </w:r>
    </w:p>
    <w:p w14:paraId="1F85BEF9" w14:textId="77777777" w:rsidR="00D76C18" w:rsidRDefault="00D76C18" w:rsidP="00D76C18">
      <w:pPr>
        <w:pStyle w:val="Paragraphedeliste"/>
        <w:numPr>
          <w:ilvl w:val="0"/>
          <w:numId w:val="7"/>
        </w:numPr>
      </w:pPr>
      <w:r>
        <w:t>Propagation du gradient.</w:t>
      </w:r>
    </w:p>
    <w:p w14:paraId="68FC2953" w14:textId="492D2C50" w:rsidR="00D76C18" w:rsidRDefault="00A320BF" w:rsidP="00D76C18">
      <w:pPr>
        <w:pStyle w:val="Paragraphedeliste"/>
        <w:numPr>
          <w:ilvl w:val="0"/>
          <w:numId w:val="7"/>
        </w:numPr>
      </w:pPr>
      <w:r>
        <w:t>Rétropropagation</w:t>
      </w:r>
      <w:r w:rsidR="00D76C18">
        <w:t xml:space="preserve"> du gradient.</w:t>
      </w:r>
    </w:p>
    <w:p w14:paraId="2CCA514F" w14:textId="77777777" w:rsidR="00D76C18" w:rsidRDefault="00D76C18" w:rsidP="00D76C18">
      <w:pPr>
        <w:pStyle w:val="Paragraphedeliste"/>
        <w:numPr>
          <w:ilvl w:val="0"/>
          <w:numId w:val="7"/>
        </w:numPr>
      </w:pPr>
      <w:r>
        <w:t>Mise à jour des poids.</w:t>
      </w:r>
    </w:p>
    <w:p w14:paraId="689E1CB6" w14:textId="77777777" w:rsidR="00D76C18" w:rsidRDefault="00D76C18" w:rsidP="00D76C18">
      <w:pPr>
        <w:ind w:left="360"/>
      </w:pPr>
    </w:p>
    <w:p w14:paraId="14C06A3B" w14:textId="77777777" w:rsidR="00D76C18" w:rsidRDefault="00D76C18" w:rsidP="00D76C18">
      <w:pPr>
        <w:ind w:left="360"/>
      </w:pPr>
    </w:p>
    <w:p w14:paraId="34B8136E" w14:textId="77777777" w:rsidR="00523B13" w:rsidRDefault="00D76C18" w:rsidP="003D3542">
      <w:pPr>
        <w:pStyle w:val="Titre3"/>
      </w:pPr>
      <w:bookmarkStart w:id="29" w:name="_Toc14127217"/>
      <w:r>
        <w:t>Propagation du gradient</w:t>
      </w:r>
      <w:bookmarkEnd w:id="29"/>
    </w:p>
    <w:p w14:paraId="14CE2D11" w14:textId="77777777" w:rsidR="00D76C18" w:rsidRDefault="00D76C18" w:rsidP="00D76C18"/>
    <w:p w14:paraId="44A3B14E" w14:textId="77777777" w:rsidR="00D76C18" w:rsidRDefault="00D76C18" w:rsidP="00D76C18">
      <w:r>
        <w:t>Cette étape consiste à calculer les sorties de chaque neurone et d’appliquer  la fonction d’activation.</w:t>
      </w:r>
    </w:p>
    <w:p w14:paraId="56D5C5CA" w14:textId="77777777" w:rsidR="00D76C18" w:rsidRPr="00D76C18" w:rsidRDefault="00D76C18" w:rsidP="00D76C18"/>
    <w:p w14:paraId="6211C905" w14:textId="77777777" w:rsidR="00D76C18" w:rsidRDefault="00D76C18" w:rsidP="00523B13">
      <w:r>
        <w:t>La sortie d’un neurone correspond à la formule suivante :</w:t>
      </w:r>
    </w:p>
    <w:p w14:paraId="1163E871" w14:textId="77777777" w:rsidR="00523B13" w:rsidRDefault="00D76C18" w:rsidP="00A320BF">
      <w:r>
        <w:rPr>
          <w:noProof/>
          <w:lang w:val="en-US" w:eastAsia="en-US"/>
        </w:rPr>
        <w:drawing>
          <wp:anchor distT="0" distB="0" distL="114300" distR="114300" simplePos="0" relativeHeight="251658752" behindDoc="1" locked="0" layoutInCell="1" allowOverlap="1" wp14:anchorId="59875AF8" wp14:editId="28AD96A7">
            <wp:simplePos x="0" y="0"/>
            <wp:positionH relativeFrom="column">
              <wp:posOffset>819785</wp:posOffset>
            </wp:positionH>
            <wp:positionV relativeFrom="paragraph">
              <wp:posOffset>52070</wp:posOffset>
            </wp:positionV>
            <wp:extent cx="3408680" cy="925830"/>
            <wp:effectExtent l="0" t="0" r="1270" b="7620"/>
            <wp:wrapNone/>
            <wp:docPr id="5" name="Picture 5" descr="C:\Users\WT57\AppData\Local\Microsoft\Windows\INetCache\Content.Word\chrome_2019-06-14_14-4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T57\AppData\Local\Microsoft\Windows\INetCache\Content.Word\chrome_2019-06-14_14-41-3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B8849" w14:textId="77777777" w:rsidR="00B811C8" w:rsidRDefault="00B811C8" w:rsidP="00D76C18"/>
    <w:p w14:paraId="40F20EB8" w14:textId="77777777" w:rsidR="00B811C8" w:rsidRDefault="00B811C8" w:rsidP="00D76C18"/>
    <w:p w14:paraId="1F972A59" w14:textId="49E2EBE4" w:rsidR="00B811C8" w:rsidRDefault="00AD22E2" w:rsidP="00AD22E2">
      <w:pPr>
        <w:tabs>
          <w:tab w:val="left" w:pos="3086"/>
        </w:tabs>
      </w:pPr>
      <w:r>
        <w:tab/>
      </w:r>
    </w:p>
    <w:p w14:paraId="125DAB32" w14:textId="77777777" w:rsidR="00B811C8" w:rsidRDefault="00B811C8" w:rsidP="00D76C18"/>
    <w:p w14:paraId="1BA4D18F" w14:textId="77777777" w:rsidR="00B811C8" w:rsidRDefault="00B811C8" w:rsidP="00D76C18"/>
    <w:p w14:paraId="32C8DAD2" w14:textId="2E7D6552" w:rsidR="00F85C86" w:rsidRDefault="00D76C18" w:rsidP="00D76C18">
      <w:r>
        <w:t>Pour cette étape il existe un cas particulier, à la dernière couche la fonction d’activation n’est pas appliquée pour la régression.</w:t>
      </w:r>
    </w:p>
    <w:p w14:paraId="5E7F6615" w14:textId="77777777" w:rsidR="00EB7D23" w:rsidRDefault="00EB7D23" w:rsidP="00D76C18"/>
    <w:p w14:paraId="587C0B85" w14:textId="77777777" w:rsidR="00EB7D23" w:rsidRDefault="00EB7D23" w:rsidP="00D76C18"/>
    <w:p w14:paraId="29D2C9A1" w14:textId="77777777" w:rsidR="00EB7D23" w:rsidRDefault="00ED1D52" w:rsidP="00A320BF">
      <w:r>
        <w:pict w14:anchorId="471DE8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pt;height:128.95pt">
            <v:imagedata r:id="rId26" o:title="chrome_2019-06-14_14-32-44"/>
          </v:shape>
        </w:pict>
      </w:r>
    </w:p>
    <w:p w14:paraId="168DF6F0" w14:textId="77777777" w:rsidR="00D76C18" w:rsidRPr="00D76C18" w:rsidRDefault="00D76C18"/>
    <w:p w14:paraId="1634950B" w14:textId="77777777" w:rsidR="00B811C8" w:rsidRDefault="00B811C8">
      <w:pPr>
        <w:rPr>
          <w:rFonts w:asciiTheme="majorHAnsi" w:eastAsiaTheme="majorEastAsia" w:hAnsiTheme="majorHAnsi" w:cstheme="majorBidi"/>
          <w:color w:val="243F60" w:themeColor="accent1" w:themeShade="7F"/>
        </w:rPr>
      </w:pPr>
      <w:r>
        <w:br w:type="page"/>
      </w:r>
    </w:p>
    <w:p w14:paraId="5F4719AC" w14:textId="26794ABA" w:rsidR="003D3542" w:rsidRDefault="00A320BF" w:rsidP="003D3542">
      <w:pPr>
        <w:pStyle w:val="Titre3"/>
      </w:pPr>
      <w:bookmarkStart w:id="30" w:name="_Toc14127218"/>
      <w:r>
        <w:lastRenderedPageBreak/>
        <w:t>Rétropropagation</w:t>
      </w:r>
      <w:r w:rsidR="003D3542">
        <w:t xml:space="preserve"> du gradient</w:t>
      </w:r>
      <w:bookmarkEnd w:id="30"/>
    </w:p>
    <w:p w14:paraId="45B0B613" w14:textId="77777777" w:rsidR="003D3542" w:rsidRDefault="003D3542" w:rsidP="003D3542"/>
    <w:p w14:paraId="2745C188" w14:textId="75243EE9" w:rsidR="005D26BD" w:rsidRDefault="005D26BD" w:rsidP="003D3542">
      <w:r>
        <w:t xml:space="preserve">La seconde étape est la </w:t>
      </w:r>
      <w:r w:rsidR="00A320BF">
        <w:t>rétropropagation</w:t>
      </w:r>
      <w:r>
        <w:t>, cette étape consiste à calculer les sigmas (gradient de l’erreur) pour chaque neurone en partant de la dernière couche à la première.</w:t>
      </w:r>
    </w:p>
    <w:p w14:paraId="3A1E54F3" w14:textId="77777777" w:rsidR="005D26BD" w:rsidRDefault="005D26BD" w:rsidP="003D3542"/>
    <w:p w14:paraId="38ADC040" w14:textId="77777777" w:rsidR="005D26BD" w:rsidRDefault="005D26BD" w:rsidP="003D3542">
      <w:r>
        <w:t>La formule pour la dernière couche est :</w:t>
      </w:r>
    </w:p>
    <w:p w14:paraId="7CB52625" w14:textId="77777777" w:rsidR="005D26BD" w:rsidRDefault="005D26BD" w:rsidP="003D3542"/>
    <w:p w14:paraId="4C8563E9" w14:textId="77777777" w:rsidR="005D26BD" w:rsidRDefault="00ED1D52" w:rsidP="008E0E02">
      <w:pPr>
        <w:jc w:val="center"/>
      </w:pPr>
      <w:r>
        <w:pict w14:anchorId="615FF476">
          <v:shape id="_x0000_i1026" type="#_x0000_t75" style="width:365.2pt;height:61.9pt">
            <v:imagedata r:id="rId27" o:title="chrome_2019-06-14_15-35-53"/>
          </v:shape>
        </w:pict>
      </w:r>
    </w:p>
    <w:p w14:paraId="3456AEE6" w14:textId="77777777" w:rsidR="005D26BD" w:rsidRDefault="008E0E02" w:rsidP="003D3542">
      <w:r>
        <w:t>La formule de l’avant dernière couche à la première couche est :</w:t>
      </w:r>
    </w:p>
    <w:p w14:paraId="7C806B71" w14:textId="77777777" w:rsidR="008E0E02" w:rsidRDefault="00ED1D52" w:rsidP="008E0E02">
      <w:pPr>
        <w:jc w:val="center"/>
      </w:pPr>
      <w:r>
        <w:pict w14:anchorId="393239F8">
          <v:shape id="_x0000_i1027" type="#_x0000_t75" style="width:266.05pt;height:61.9pt">
            <v:imagedata r:id="rId28" o:title="chrome_2019-06-14_15-39-30"/>
          </v:shape>
        </w:pict>
      </w:r>
    </w:p>
    <w:p w14:paraId="65A6CF9A" w14:textId="77777777" w:rsidR="008E0E02" w:rsidRPr="003D3542" w:rsidRDefault="008E0E02" w:rsidP="003D3542"/>
    <w:p w14:paraId="4B772308" w14:textId="77777777" w:rsidR="003D3542" w:rsidRPr="00D86321" w:rsidRDefault="003D3542" w:rsidP="00D86321">
      <w:pPr>
        <w:pStyle w:val="Titre3"/>
      </w:pPr>
      <w:bookmarkStart w:id="31" w:name="_Toc14127219"/>
      <w:r>
        <w:t>Mise à jour des poids</w:t>
      </w:r>
      <w:bookmarkEnd w:id="31"/>
    </w:p>
    <w:p w14:paraId="3487CCD0" w14:textId="77777777" w:rsidR="008E0E02" w:rsidRDefault="008E0E02" w:rsidP="008E0E02"/>
    <w:p w14:paraId="58C91869" w14:textId="77777777" w:rsidR="008E0E02" w:rsidRDefault="008E0E02" w:rsidP="008E0E02">
      <w:r>
        <w:t>La dernière est la mise à jour des poids avec les sigmas calculés précédemment.</w:t>
      </w:r>
    </w:p>
    <w:p w14:paraId="35BA4D9C" w14:textId="77777777" w:rsidR="008E0E02" w:rsidRPr="008E0E02" w:rsidRDefault="008E0E02" w:rsidP="008E0E02">
      <w:r>
        <w:t>La formule est la suivante :</w:t>
      </w:r>
    </w:p>
    <w:p w14:paraId="47402EDD" w14:textId="77777777" w:rsidR="003D3542" w:rsidRDefault="003D3542" w:rsidP="003D3542"/>
    <w:p w14:paraId="0452C249" w14:textId="77777777" w:rsidR="008E0E02" w:rsidRDefault="00934EBC" w:rsidP="008E0E02">
      <w:pPr>
        <w:jc w:val="center"/>
      </w:pPr>
      <w:r>
        <w:pict w14:anchorId="56E6B689">
          <v:shape id="_x0000_i1028" type="#_x0000_t75" style="width:186.8pt;height:33pt">
            <v:imagedata r:id="rId29" o:title="chrome_2019-06-14_15-46-06"/>
          </v:shape>
        </w:pict>
      </w:r>
    </w:p>
    <w:p w14:paraId="75F41081" w14:textId="77777777" w:rsidR="003D3542" w:rsidRPr="003D3542" w:rsidRDefault="003D3542" w:rsidP="003D3542"/>
    <w:p w14:paraId="2F2A2897" w14:textId="7ED4EE9B" w:rsidR="00D86321" w:rsidRPr="00B811C8" w:rsidRDefault="00D86321" w:rsidP="00B811C8">
      <w:pPr>
        <w:pStyle w:val="Titre2"/>
      </w:pPr>
      <w:bookmarkStart w:id="32" w:name="_Toc14127220"/>
      <w:r>
        <w:t>Prédiction</w:t>
      </w:r>
      <w:bookmarkEnd w:id="32"/>
    </w:p>
    <w:p w14:paraId="7F63E8EA" w14:textId="77777777" w:rsidR="00D86321" w:rsidRDefault="00D86321" w:rsidP="007F6681"/>
    <w:p w14:paraId="36EB64D3" w14:textId="77777777" w:rsidR="00D86321" w:rsidRDefault="00D86321" w:rsidP="00D86321">
      <w:r>
        <w:t>La prédiction du PMC correspond à la réalisation d’une  propagation du gradient.</w:t>
      </w:r>
    </w:p>
    <w:p w14:paraId="7F87CA64" w14:textId="77777777" w:rsidR="00D86321" w:rsidRDefault="00D86321" w:rsidP="00D86321">
      <w:r>
        <w:t>La sortie de la dernière couche correspond à la prédiction.</w:t>
      </w:r>
    </w:p>
    <w:p w14:paraId="176C5312" w14:textId="77777777" w:rsidR="00D86321" w:rsidRDefault="00D86321" w:rsidP="00D86321"/>
    <w:p w14:paraId="5378F3B6" w14:textId="77777777" w:rsidR="00A320BF" w:rsidRDefault="00D86321" w:rsidP="00A320BF">
      <w:r w:rsidRPr="00D86321">
        <w:rPr>
          <w:u w:val="single"/>
        </w:rPr>
        <w:t>Note</w:t>
      </w:r>
      <w:r>
        <w:t> : pour la classification il y aura plusieurs sorties correspondant à chaque classe.</w:t>
      </w:r>
    </w:p>
    <w:p w14:paraId="1658A3F9" w14:textId="77777777" w:rsidR="00A320BF" w:rsidRDefault="00A320BF" w:rsidP="007F6681"/>
    <w:p w14:paraId="031DA421" w14:textId="2D5AFAEA" w:rsidR="00E37648" w:rsidRDefault="00E37648" w:rsidP="00A320BF">
      <w:pPr>
        <w:pStyle w:val="Titre2"/>
      </w:pPr>
      <w:bookmarkStart w:id="33" w:name="_Toc14127221"/>
      <w:r>
        <w:t>Sauvegarde du PMC</w:t>
      </w:r>
      <w:r w:rsidR="00B60F38">
        <w:t xml:space="preserve"> et chargement</w:t>
      </w:r>
      <w:bookmarkEnd w:id="33"/>
    </w:p>
    <w:p w14:paraId="232E3904" w14:textId="77777777" w:rsidR="00E37648" w:rsidRDefault="00E37648" w:rsidP="00E37648"/>
    <w:p w14:paraId="3F4E1CAE" w14:textId="77777777" w:rsidR="00E37648" w:rsidRDefault="00E37648" w:rsidP="00E37648">
      <w:r>
        <w:t xml:space="preserve">Le modèle entrainé du PMC peut </w:t>
      </w:r>
      <w:r w:rsidR="00B60F38">
        <w:t>être</w:t>
      </w:r>
      <w:r>
        <w:t xml:space="preserve"> </w:t>
      </w:r>
      <w:r w:rsidR="00B60F38">
        <w:t>sauvegardé</w:t>
      </w:r>
      <w:r>
        <w:t xml:space="preserve"> sous un format CSV grâce à la librairie.</w:t>
      </w:r>
    </w:p>
    <w:p w14:paraId="32AF21F8" w14:textId="77777777" w:rsidR="00E37648" w:rsidRDefault="00E37648" w:rsidP="00E37648"/>
    <w:p w14:paraId="03B6EA02" w14:textId="77777777" w:rsidR="00B60F38" w:rsidRDefault="00B60F38" w:rsidP="00E37648">
      <w:r>
        <w:t>Le fichier CSV contient :</w:t>
      </w:r>
    </w:p>
    <w:p w14:paraId="1B3C0A13" w14:textId="77777777" w:rsidR="00B60F38" w:rsidRDefault="00B60F38" w:rsidP="00B60F38">
      <w:pPr>
        <w:pStyle w:val="Paragraphedeliste"/>
        <w:numPr>
          <w:ilvl w:val="0"/>
          <w:numId w:val="9"/>
        </w:numPr>
      </w:pPr>
      <w:r>
        <w:t>Ligne 1 = structure du PMC</w:t>
      </w:r>
    </w:p>
    <w:p w14:paraId="695B28FB" w14:textId="77777777" w:rsidR="00B60F38" w:rsidRPr="00E37648" w:rsidRDefault="00B60F38" w:rsidP="00B60F38">
      <w:pPr>
        <w:pStyle w:val="Paragraphedeliste"/>
        <w:numPr>
          <w:ilvl w:val="0"/>
          <w:numId w:val="9"/>
        </w:numPr>
      </w:pPr>
      <w:r>
        <w:t>Ligne 2 à N = poids des neurones de la couche</w:t>
      </w:r>
    </w:p>
    <w:p w14:paraId="69401A38" w14:textId="77777777" w:rsidR="00E37648" w:rsidRDefault="00E37648" w:rsidP="00E37648"/>
    <w:p w14:paraId="5B3ACBE8" w14:textId="77777777" w:rsidR="00B60F38" w:rsidRDefault="00B60F38" w:rsidP="00E37648">
      <w:r>
        <w:t xml:space="preserve">Le modèle peut aussi être </w:t>
      </w:r>
      <w:r w:rsidR="006A798E">
        <w:t>chargé</w:t>
      </w:r>
      <w:r>
        <w:t xml:space="preserve"> afin d’être utilisé grâce à une méthode de la librairie</w:t>
      </w:r>
      <w:r w:rsidR="006A798E">
        <w:t xml:space="preserve"> C++</w:t>
      </w:r>
      <w:r>
        <w:t>.</w:t>
      </w:r>
    </w:p>
    <w:p w14:paraId="79AD5CE4" w14:textId="31279C05" w:rsidR="00B60F38" w:rsidRDefault="00B60F38" w:rsidP="00E37648"/>
    <w:p w14:paraId="768AA403" w14:textId="77777777" w:rsidR="00B811C8" w:rsidRDefault="00B811C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579934CC" w14:textId="3FC2ED71" w:rsidR="00A320BF" w:rsidRDefault="00A320BF" w:rsidP="00A320BF">
      <w:pPr>
        <w:pStyle w:val="Titre2"/>
      </w:pPr>
      <w:bookmarkStart w:id="34" w:name="_Toc14127222"/>
      <w:r>
        <w:lastRenderedPageBreak/>
        <w:t>Exemple d’utilisation</w:t>
      </w:r>
      <w:bookmarkEnd w:id="34"/>
    </w:p>
    <w:p w14:paraId="341BE6B0" w14:textId="2D6DB139" w:rsidR="00B811C8" w:rsidRDefault="00B811C8" w:rsidP="00B811C8"/>
    <w:p w14:paraId="6E63C9F1" w14:textId="4A976993" w:rsidR="00B811C8" w:rsidRPr="00B811C8" w:rsidRDefault="00B811C8" w:rsidP="00B811C8">
      <w:r>
        <w:t>Quand les données ne sont plus séparables linéairement comme la croix ci-dessous.</w:t>
      </w:r>
    </w:p>
    <w:p w14:paraId="7C482419" w14:textId="77777777" w:rsidR="00A320BF" w:rsidRPr="00A320BF" w:rsidRDefault="00A320BF" w:rsidP="00A320BF"/>
    <w:p w14:paraId="2DFC5A43" w14:textId="6719BFD0" w:rsidR="00A320BF" w:rsidRPr="00A320BF" w:rsidRDefault="00A320BF" w:rsidP="00A320BF">
      <w:pPr>
        <w:jc w:val="center"/>
      </w:pPr>
      <w:r>
        <w:rPr>
          <w:noProof/>
        </w:rPr>
        <w:drawing>
          <wp:inline distT="0" distB="0" distL="0" distR="0" wp14:anchorId="7DF75A91" wp14:editId="076FCD0A">
            <wp:extent cx="2743200" cy="1809750"/>
            <wp:effectExtent l="0" t="0" r="0" b="0"/>
            <wp:docPr id="12" name="Image 12" descr="C:\Users\nico_\Downloads\JQfton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co_\Downloads\JQftonz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A053" w14:textId="77777777" w:rsidR="00B60F38" w:rsidRPr="00E37648" w:rsidRDefault="00B60F38" w:rsidP="00E37648"/>
    <w:p w14:paraId="27004F9E" w14:textId="57A3CD7A" w:rsidR="003D3542" w:rsidRPr="000D1ED1" w:rsidRDefault="003D3542" w:rsidP="003D3542">
      <w:pPr>
        <w:pStyle w:val="Titre2"/>
        <w:rPr>
          <w:lang w:val="en-US"/>
        </w:rPr>
      </w:pPr>
      <w:bookmarkStart w:id="35" w:name="_Toc14127223"/>
      <w:r w:rsidRPr="000D1ED1">
        <w:rPr>
          <w:lang w:val="en-US"/>
        </w:rPr>
        <w:t>Résultats</w:t>
      </w:r>
      <w:bookmarkEnd w:id="35"/>
    </w:p>
    <w:p w14:paraId="420EAD24" w14:textId="48152687" w:rsidR="00AD22E2" w:rsidRPr="000D1ED1" w:rsidRDefault="00AD22E2" w:rsidP="00AD22E2">
      <w:pPr>
        <w:rPr>
          <w:lang w:val="en-US"/>
        </w:rPr>
      </w:pPr>
    </w:p>
    <w:p w14:paraId="5C26B341" w14:textId="77777777" w:rsidR="00AD22E2" w:rsidRPr="00AD22E2" w:rsidRDefault="00AD22E2" w:rsidP="00AD22E2">
      <w:pPr>
        <w:rPr>
          <w:lang w:val="en-US"/>
        </w:rPr>
      </w:pPr>
      <w:r w:rsidRPr="00AD22E2">
        <w:rPr>
          <w:u w:val="single"/>
          <w:lang w:val="en-US"/>
        </w:rPr>
        <w:t xml:space="preserve">Big Dataset with </w:t>
      </w:r>
      <w:proofErr w:type="spellStart"/>
      <w:r w:rsidRPr="00AD22E2">
        <w:rPr>
          <w:u w:val="single"/>
          <w:lang w:val="en-US"/>
        </w:rPr>
        <w:t>haarcascade</w:t>
      </w:r>
      <w:proofErr w:type="spellEnd"/>
      <w:r w:rsidRPr="00AD22E2">
        <w:rPr>
          <w:u w:val="single"/>
          <w:lang w:val="en-US"/>
        </w:rPr>
        <w:t xml:space="preserve"> (50x50 color) </w:t>
      </w:r>
    </w:p>
    <w:p w14:paraId="6E73EAD2" w14:textId="77777777" w:rsidR="00AD22E2" w:rsidRPr="00AD22E2" w:rsidRDefault="00AD22E2" w:rsidP="00AD22E2">
      <w:pPr>
        <w:rPr>
          <w:lang w:val="en-US"/>
        </w:rPr>
      </w:pPr>
    </w:p>
    <w:p w14:paraId="494223CA" w14:textId="77777777" w:rsidR="00AD22E2" w:rsidRDefault="00AD22E2">
      <w:r>
        <w:rPr>
          <w:noProof/>
        </w:rPr>
        <w:drawing>
          <wp:inline distT="0" distB="0" distL="0" distR="0" wp14:anchorId="32F65252" wp14:editId="51C2C639">
            <wp:extent cx="5747385" cy="510540"/>
            <wp:effectExtent l="0" t="0" r="5715" b="3810"/>
            <wp:docPr id="15" name="Image 15" descr="C:\Users\nico_\Downloads\4nAN7M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co_\Downloads\4nAN7M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5153" w14:textId="77777777" w:rsidR="00AD22E2" w:rsidRDefault="00AD22E2"/>
    <w:p w14:paraId="7076A798" w14:textId="26F86897" w:rsidR="00AD22E2" w:rsidRDefault="00AD22E2" w:rsidP="00AD22E2">
      <w:pPr>
        <w:rPr>
          <w:u w:val="single"/>
          <w:lang w:val="en-US"/>
        </w:rPr>
      </w:pPr>
      <w:r w:rsidRPr="00AD22E2">
        <w:rPr>
          <w:u w:val="single"/>
          <w:lang w:val="en-US"/>
        </w:rPr>
        <w:t>Big Dataset</w:t>
      </w:r>
      <w:r w:rsidRPr="00AD22E2">
        <w:rPr>
          <w:u w:val="single"/>
        </w:rPr>
        <w:t xml:space="preserve"> </w:t>
      </w:r>
      <w:r w:rsidRPr="00AD22E2">
        <w:rPr>
          <w:u w:val="single"/>
          <w:lang w:val="en-US"/>
        </w:rPr>
        <w:t xml:space="preserve">(50x50 color) </w:t>
      </w:r>
    </w:p>
    <w:p w14:paraId="22D122DA" w14:textId="77777777" w:rsidR="00AD22E2" w:rsidRPr="00AD22E2" w:rsidRDefault="00AD22E2" w:rsidP="00AD22E2"/>
    <w:p w14:paraId="0AE5135A" w14:textId="77777777" w:rsidR="00FF589E" w:rsidRDefault="00AD22E2">
      <w:r>
        <w:rPr>
          <w:noProof/>
        </w:rPr>
        <w:drawing>
          <wp:inline distT="0" distB="0" distL="0" distR="0" wp14:anchorId="26980930" wp14:editId="4F14000B">
            <wp:extent cx="4495800" cy="632981"/>
            <wp:effectExtent l="0" t="0" r="0" b="0"/>
            <wp:docPr id="16" name="Image 16" descr="C:\Users\nico_\Downloads\o4r01F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co_\Downloads\o4r01F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55" cy="6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633C" w14:textId="77777777" w:rsidR="00FF589E" w:rsidRDefault="00FF589E"/>
    <w:p w14:paraId="51FB3478" w14:textId="11241800" w:rsidR="00D76C18" w:rsidRPr="00D76C18" w:rsidRDefault="00D76C18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D76C18">
        <w:br w:type="page"/>
      </w:r>
    </w:p>
    <w:p w14:paraId="2D18B1CB" w14:textId="77777777" w:rsidR="00E67761" w:rsidRPr="00EB7D23" w:rsidRDefault="00F85C86" w:rsidP="00F85C86">
      <w:pPr>
        <w:pStyle w:val="Titre1"/>
      </w:pPr>
      <w:bookmarkStart w:id="36" w:name="_Toc14127224"/>
      <w:r w:rsidRPr="00EB7D23">
        <w:lastRenderedPageBreak/>
        <w:t xml:space="preserve">Application </w:t>
      </w:r>
      <w:proofErr w:type="spellStart"/>
      <w:r w:rsidRPr="00EB7D23">
        <w:t>ToolBox</w:t>
      </w:r>
      <w:proofErr w:type="spellEnd"/>
      <w:r w:rsidR="00E67761" w:rsidRPr="00EB7D23">
        <w:t xml:space="preserve"> : </w:t>
      </w:r>
      <w:proofErr w:type="spellStart"/>
      <w:r w:rsidR="00E67761" w:rsidRPr="00EB7D23">
        <w:t>Youtube</w:t>
      </w:r>
      <w:proofErr w:type="spellEnd"/>
      <w:r w:rsidR="00E67761" w:rsidRPr="00EB7D23">
        <w:t xml:space="preserve"> Image Dataset</w:t>
      </w:r>
      <w:bookmarkEnd w:id="36"/>
      <w:r w:rsidR="00E67761" w:rsidRPr="00EB7D23">
        <w:t xml:space="preserve"> </w:t>
      </w:r>
    </w:p>
    <w:p w14:paraId="27697630" w14:textId="77777777" w:rsidR="00E67761" w:rsidRPr="00EB7D23" w:rsidRDefault="00E67761" w:rsidP="00E67761"/>
    <w:p w14:paraId="13E7E72E" w14:textId="77777777" w:rsidR="00E67761" w:rsidRDefault="00E67761" w:rsidP="00E67761">
      <w:r>
        <w:t>Nous avons réalisé une application en C# que nous avons nommé « </w:t>
      </w:r>
      <w:proofErr w:type="spellStart"/>
      <w:r>
        <w:t>YoutubeImageDataset</w:t>
      </w:r>
      <w:proofErr w:type="spellEnd"/>
      <w:r>
        <w:t> ».</w:t>
      </w:r>
    </w:p>
    <w:p w14:paraId="429C9E16" w14:textId="77777777" w:rsidR="00E67761" w:rsidRDefault="00E67761" w:rsidP="00E67761"/>
    <w:p w14:paraId="0D698BAF" w14:textId="77777777" w:rsidR="00E67761" w:rsidRDefault="00E67761" w:rsidP="00E67761">
      <w:r>
        <w:t>Cet outil est une boite à outil nous permet d’effectuer un multiple d’actions sur notre dataset.</w:t>
      </w:r>
    </w:p>
    <w:p w14:paraId="25207C50" w14:textId="77777777" w:rsidR="00E67761" w:rsidRPr="00E67761" w:rsidRDefault="00E67761" w:rsidP="00E67761"/>
    <w:p w14:paraId="6A4DC454" w14:textId="77777777" w:rsidR="00F85C86" w:rsidRPr="00E67761" w:rsidRDefault="00ED1D52" w:rsidP="009A3309">
      <w:pPr>
        <w:rPr>
          <w:lang w:val="en-US"/>
        </w:rPr>
      </w:pPr>
      <w:r>
        <w:pict w14:anchorId="6BF57EA2">
          <v:shape id="_x0000_i1029" type="#_x0000_t75" style="width:413.65pt;height:350.25pt">
            <v:imagedata r:id="rId33" o:title="YoutubeImageDataset"/>
          </v:shape>
        </w:pict>
      </w:r>
    </w:p>
    <w:p w14:paraId="4471BE5B" w14:textId="77777777" w:rsidR="00F85C86" w:rsidRPr="00E67761" w:rsidRDefault="00F85C86" w:rsidP="00471B3C">
      <w:pPr>
        <w:rPr>
          <w:lang w:val="en-US"/>
        </w:rPr>
      </w:pPr>
    </w:p>
    <w:p w14:paraId="5AA07BDA" w14:textId="77777777" w:rsidR="00F85C86" w:rsidRDefault="00F85C86" w:rsidP="00471B3C"/>
    <w:p w14:paraId="59BC4F62" w14:textId="77777777" w:rsidR="00F85C86" w:rsidRDefault="00F85C86" w:rsidP="00471B3C"/>
    <w:p w14:paraId="283E3FBD" w14:textId="77777777" w:rsidR="00F85C86" w:rsidRDefault="00F85C86" w:rsidP="00471B3C"/>
    <w:p w14:paraId="77200707" w14:textId="77777777" w:rsidR="00E67761" w:rsidRDefault="00E67761" w:rsidP="00E67761">
      <w:r>
        <w:t>Cet</w:t>
      </w:r>
      <w:r w:rsidR="00735B52">
        <w:t xml:space="preserve"> outil nous permet</w:t>
      </w:r>
    </w:p>
    <w:p w14:paraId="22BAA1CA" w14:textId="77777777" w:rsidR="00735B52" w:rsidRDefault="00735B52" w:rsidP="00735B52">
      <w:pPr>
        <w:pStyle w:val="Paragraphedeliste"/>
        <w:numPr>
          <w:ilvl w:val="0"/>
          <w:numId w:val="3"/>
        </w:numPr>
      </w:pPr>
      <w:r>
        <w:rPr>
          <w:sz w:val="22"/>
          <w:szCs w:val="22"/>
        </w:rPr>
        <w:t>R</w:t>
      </w:r>
      <w:r w:rsidRPr="00735B52">
        <w:rPr>
          <w:sz w:val="22"/>
          <w:szCs w:val="22"/>
        </w:rPr>
        <w:t xml:space="preserve">ognage de chaque </w:t>
      </w:r>
      <w:r>
        <w:rPr>
          <w:sz w:val="22"/>
          <w:szCs w:val="22"/>
        </w:rPr>
        <w:t>photos D</w:t>
      </w:r>
      <w:r w:rsidRPr="00735B52">
        <w:rPr>
          <w:sz w:val="22"/>
          <w:szCs w:val="22"/>
        </w:rPr>
        <w:t>ataset afin d’éliminer les bandes noires ou de sélectionner un</w:t>
      </w:r>
      <w:r>
        <w:rPr>
          <w:sz w:val="22"/>
          <w:szCs w:val="22"/>
        </w:rPr>
        <w:t>e</w:t>
      </w:r>
      <w:r w:rsidRPr="00735B52">
        <w:rPr>
          <w:sz w:val="22"/>
          <w:szCs w:val="22"/>
        </w:rPr>
        <w:t xml:space="preserve"> zone précise.</w:t>
      </w:r>
    </w:p>
    <w:p w14:paraId="6CDD7ACD" w14:textId="77777777" w:rsidR="00F85C86" w:rsidRPr="00735B52" w:rsidRDefault="00F85C86" w:rsidP="00735B52">
      <w:pPr>
        <w:pStyle w:val="Paragraphedeliste"/>
        <w:numPr>
          <w:ilvl w:val="0"/>
          <w:numId w:val="3"/>
        </w:numPr>
        <w:rPr>
          <w:sz w:val="22"/>
        </w:rPr>
      </w:pPr>
      <w:r w:rsidRPr="00735B52">
        <w:rPr>
          <w:sz w:val="22"/>
        </w:rPr>
        <w:t>Convertir les images en nuances de gris</w:t>
      </w:r>
    </w:p>
    <w:p w14:paraId="07BD0210" w14:textId="77777777" w:rsidR="00F85C86" w:rsidRDefault="00F85C86" w:rsidP="00E67761">
      <w:pPr>
        <w:pStyle w:val="Paragraphedeliste"/>
        <w:numPr>
          <w:ilvl w:val="0"/>
          <w:numId w:val="3"/>
        </w:numPr>
        <w:rPr>
          <w:sz w:val="22"/>
        </w:rPr>
      </w:pPr>
      <w:r w:rsidRPr="00E67761">
        <w:rPr>
          <w:sz w:val="22"/>
        </w:rPr>
        <w:t>Redimensionner l’image afin à une taille spécifique</w:t>
      </w:r>
    </w:p>
    <w:p w14:paraId="7904CF64" w14:textId="77777777" w:rsidR="00E67761" w:rsidRDefault="00E67761" w:rsidP="00E67761">
      <w:pPr>
        <w:pStyle w:val="Paragraphedeliste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Séparation aléatoire du </w:t>
      </w:r>
      <w:r w:rsidR="00735B52">
        <w:rPr>
          <w:sz w:val="22"/>
        </w:rPr>
        <w:t xml:space="preserve"> D</w:t>
      </w:r>
      <w:r>
        <w:rPr>
          <w:sz w:val="22"/>
        </w:rPr>
        <w:t>ataset en 2 dossiers (Train, Test)</w:t>
      </w:r>
    </w:p>
    <w:p w14:paraId="48951648" w14:textId="77777777" w:rsidR="00A02D4A" w:rsidRPr="00A02D4A" w:rsidRDefault="00E67761" w:rsidP="00735B52">
      <w:pPr>
        <w:rPr>
          <w:sz w:val="22"/>
        </w:rPr>
      </w:pPr>
      <w:r w:rsidRPr="00735B52">
        <w:rPr>
          <w:sz w:val="22"/>
        </w:rPr>
        <w:br w:type="page"/>
      </w:r>
    </w:p>
    <w:p w14:paraId="1A8491D0" w14:textId="77777777" w:rsidR="00E67761" w:rsidRDefault="00E67761" w:rsidP="00E67761">
      <w:pPr>
        <w:rPr>
          <w:sz w:val="22"/>
        </w:rPr>
      </w:pPr>
    </w:p>
    <w:p w14:paraId="6ADAA13E" w14:textId="77777777" w:rsidR="00E67761" w:rsidRPr="00E67761" w:rsidRDefault="00ED1D52" w:rsidP="00E67761">
      <w:pPr>
        <w:rPr>
          <w:sz w:val="22"/>
        </w:rPr>
      </w:pPr>
      <w:r>
        <w:pict w14:anchorId="4407F706">
          <v:shape id="_x0000_i1030" type="#_x0000_t75" style="width:452.3pt;height:271.3pt">
            <v:imagedata r:id="rId34" o:title="YoutubeImageDataset"/>
          </v:shape>
        </w:pict>
      </w:r>
    </w:p>
    <w:p w14:paraId="6068A8B4" w14:textId="77777777" w:rsidR="00F85C86" w:rsidRDefault="00F85C86" w:rsidP="00471B3C"/>
    <w:p w14:paraId="2A1CF1DC" w14:textId="77777777" w:rsidR="00735B52" w:rsidRDefault="00A02D4A" w:rsidP="00471B3C">
      <w:r>
        <w:rPr>
          <w:sz w:val="22"/>
          <w:szCs w:val="22"/>
        </w:rPr>
        <w:t>Exemple de « Rognage » avec L’application.</w:t>
      </w:r>
    </w:p>
    <w:p w14:paraId="3377510D" w14:textId="77777777" w:rsidR="00735B52" w:rsidRPr="00471B3C" w:rsidRDefault="00735B52" w:rsidP="00471B3C"/>
    <w:sectPr w:rsidR="00735B52" w:rsidRPr="00471B3C" w:rsidSect="00A40C35">
      <w:pgSz w:w="11901" w:h="16817"/>
      <w:pgMar w:top="1418" w:right="1418" w:bottom="1418" w:left="1418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42AEB0" w14:textId="77777777" w:rsidR="00934EBC" w:rsidRDefault="00934EBC" w:rsidP="006651C9">
      <w:r>
        <w:separator/>
      </w:r>
    </w:p>
  </w:endnote>
  <w:endnote w:type="continuationSeparator" w:id="0">
    <w:p w14:paraId="14E8F097" w14:textId="77777777" w:rsidR="00934EBC" w:rsidRDefault="00934EBC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altName w:val="Microsoft YaHei Ligh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51E3C" w14:textId="77777777" w:rsidR="00572631" w:rsidRDefault="0057263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95E1D" w14:textId="77777777" w:rsidR="00572631" w:rsidRDefault="0057263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0A3AF" w14:textId="77777777" w:rsidR="00572631" w:rsidRDefault="0057263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8E019" w14:textId="77777777" w:rsidR="00934EBC" w:rsidRDefault="00934EBC" w:rsidP="006651C9">
      <w:r>
        <w:separator/>
      </w:r>
    </w:p>
  </w:footnote>
  <w:footnote w:type="continuationSeparator" w:id="0">
    <w:p w14:paraId="6DCE8EF6" w14:textId="77777777" w:rsidR="00934EBC" w:rsidRDefault="00934EBC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CE5CC8" w14:textId="77777777" w:rsidR="00572631" w:rsidRDefault="0057263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FA740" w14:textId="77777777" w:rsidR="00572631" w:rsidRDefault="0057263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37948" w14:textId="77777777" w:rsidR="00572631" w:rsidRDefault="005726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D4BC0"/>
    <w:multiLevelType w:val="hybridMultilevel"/>
    <w:tmpl w:val="2E48DA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940A4"/>
    <w:multiLevelType w:val="hybridMultilevel"/>
    <w:tmpl w:val="43C8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448F9"/>
    <w:multiLevelType w:val="hybridMultilevel"/>
    <w:tmpl w:val="C6845B54"/>
    <w:lvl w:ilvl="0" w:tplc="3384DF4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B2D8E"/>
    <w:multiLevelType w:val="hybridMultilevel"/>
    <w:tmpl w:val="9AC85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20870"/>
    <w:multiLevelType w:val="hybridMultilevel"/>
    <w:tmpl w:val="2F1A7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DB42FF"/>
    <w:multiLevelType w:val="hybridMultilevel"/>
    <w:tmpl w:val="F3907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F3580"/>
    <w:multiLevelType w:val="hybridMultilevel"/>
    <w:tmpl w:val="6DFCC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644E0"/>
    <w:multiLevelType w:val="hybridMultilevel"/>
    <w:tmpl w:val="00A04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B66E60"/>
    <w:multiLevelType w:val="hybridMultilevel"/>
    <w:tmpl w:val="40E88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8"/>
  </w:num>
  <w:num w:numId="6">
    <w:abstractNumId w:val="6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0C35"/>
    <w:rsid w:val="000024D2"/>
    <w:rsid w:val="000326C5"/>
    <w:rsid w:val="00077EAB"/>
    <w:rsid w:val="000861DC"/>
    <w:rsid w:val="000C3684"/>
    <w:rsid w:val="000D1ED1"/>
    <w:rsid w:val="000F6D9B"/>
    <w:rsid w:val="0010629A"/>
    <w:rsid w:val="00154F18"/>
    <w:rsid w:val="001730CA"/>
    <w:rsid w:val="001A02BE"/>
    <w:rsid w:val="001A4BE4"/>
    <w:rsid w:val="001B02C9"/>
    <w:rsid w:val="00202362"/>
    <w:rsid w:val="002534DD"/>
    <w:rsid w:val="00255463"/>
    <w:rsid w:val="002575A5"/>
    <w:rsid w:val="0027660A"/>
    <w:rsid w:val="00290206"/>
    <w:rsid w:val="002A724D"/>
    <w:rsid w:val="002F4FD5"/>
    <w:rsid w:val="003113E1"/>
    <w:rsid w:val="00364ADF"/>
    <w:rsid w:val="00382D4D"/>
    <w:rsid w:val="003874D9"/>
    <w:rsid w:val="003B5121"/>
    <w:rsid w:val="003B5DFF"/>
    <w:rsid w:val="003D3542"/>
    <w:rsid w:val="004177BC"/>
    <w:rsid w:val="00463096"/>
    <w:rsid w:val="00463284"/>
    <w:rsid w:val="00471B3C"/>
    <w:rsid w:val="00472FC1"/>
    <w:rsid w:val="00486FE2"/>
    <w:rsid w:val="004A2020"/>
    <w:rsid w:val="004A6277"/>
    <w:rsid w:val="005016E5"/>
    <w:rsid w:val="00506ED4"/>
    <w:rsid w:val="00515EF9"/>
    <w:rsid w:val="00520DBE"/>
    <w:rsid w:val="00523B13"/>
    <w:rsid w:val="00526DD1"/>
    <w:rsid w:val="00552A23"/>
    <w:rsid w:val="005576C9"/>
    <w:rsid w:val="005638F6"/>
    <w:rsid w:val="00565A95"/>
    <w:rsid w:val="00572631"/>
    <w:rsid w:val="0058332A"/>
    <w:rsid w:val="005B0973"/>
    <w:rsid w:val="005D26BD"/>
    <w:rsid w:val="005F08E1"/>
    <w:rsid w:val="00616266"/>
    <w:rsid w:val="00624AFB"/>
    <w:rsid w:val="006651C9"/>
    <w:rsid w:val="006A798E"/>
    <w:rsid w:val="006B445E"/>
    <w:rsid w:val="007113F3"/>
    <w:rsid w:val="007239D0"/>
    <w:rsid w:val="00726528"/>
    <w:rsid w:val="00735B52"/>
    <w:rsid w:val="007618E0"/>
    <w:rsid w:val="007826B7"/>
    <w:rsid w:val="007975A2"/>
    <w:rsid w:val="00797EDF"/>
    <w:rsid w:val="007D04F0"/>
    <w:rsid w:val="007F6681"/>
    <w:rsid w:val="00807216"/>
    <w:rsid w:val="00823A31"/>
    <w:rsid w:val="0087101A"/>
    <w:rsid w:val="008915FD"/>
    <w:rsid w:val="00895C53"/>
    <w:rsid w:val="008E0E02"/>
    <w:rsid w:val="00901EB1"/>
    <w:rsid w:val="00907377"/>
    <w:rsid w:val="00915AC6"/>
    <w:rsid w:val="00917797"/>
    <w:rsid w:val="0093034A"/>
    <w:rsid w:val="00934EBC"/>
    <w:rsid w:val="00941A3C"/>
    <w:rsid w:val="009561F1"/>
    <w:rsid w:val="00964A9C"/>
    <w:rsid w:val="009847C4"/>
    <w:rsid w:val="00985444"/>
    <w:rsid w:val="009A3309"/>
    <w:rsid w:val="009A5AF7"/>
    <w:rsid w:val="009A6D3D"/>
    <w:rsid w:val="009B2C99"/>
    <w:rsid w:val="009C51A3"/>
    <w:rsid w:val="00A02D4A"/>
    <w:rsid w:val="00A04A13"/>
    <w:rsid w:val="00A20371"/>
    <w:rsid w:val="00A320BF"/>
    <w:rsid w:val="00A40C35"/>
    <w:rsid w:val="00A57B23"/>
    <w:rsid w:val="00A94C37"/>
    <w:rsid w:val="00AA04D5"/>
    <w:rsid w:val="00AC0341"/>
    <w:rsid w:val="00AD22E2"/>
    <w:rsid w:val="00AF3B9A"/>
    <w:rsid w:val="00AF4238"/>
    <w:rsid w:val="00AF7742"/>
    <w:rsid w:val="00B2349D"/>
    <w:rsid w:val="00B3766B"/>
    <w:rsid w:val="00B53D49"/>
    <w:rsid w:val="00B60F38"/>
    <w:rsid w:val="00B811C8"/>
    <w:rsid w:val="00B859F6"/>
    <w:rsid w:val="00B87D29"/>
    <w:rsid w:val="00B95C66"/>
    <w:rsid w:val="00BD6711"/>
    <w:rsid w:val="00BD71FC"/>
    <w:rsid w:val="00BF0E26"/>
    <w:rsid w:val="00C57FC3"/>
    <w:rsid w:val="00CD74CA"/>
    <w:rsid w:val="00D0125E"/>
    <w:rsid w:val="00D33D2A"/>
    <w:rsid w:val="00D679B5"/>
    <w:rsid w:val="00D76C18"/>
    <w:rsid w:val="00D862A3"/>
    <w:rsid w:val="00D86321"/>
    <w:rsid w:val="00D86F16"/>
    <w:rsid w:val="00D86F3D"/>
    <w:rsid w:val="00D90008"/>
    <w:rsid w:val="00D97D16"/>
    <w:rsid w:val="00DE4713"/>
    <w:rsid w:val="00E37648"/>
    <w:rsid w:val="00E40D62"/>
    <w:rsid w:val="00E44D9F"/>
    <w:rsid w:val="00E5405E"/>
    <w:rsid w:val="00E67761"/>
    <w:rsid w:val="00E81CE5"/>
    <w:rsid w:val="00E82067"/>
    <w:rsid w:val="00EB7D23"/>
    <w:rsid w:val="00ED1D52"/>
    <w:rsid w:val="00ED4FBB"/>
    <w:rsid w:val="00EE7B6E"/>
    <w:rsid w:val="00F31248"/>
    <w:rsid w:val="00F40A20"/>
    <w:rsid w:val="00F8101C"/>
    <w:rsid w:val="00F85C86"/>
    <w:rsid w:val="00F929E2"/>
    <w:rsid w:val="00FA4A96"/>
    <w:rsid w:val="00FC3DF8"/>
    <w:rsid w:val="00FF589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EE7F5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6F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86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40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6F16"/>
    <w:pPr>
      <w:spacing w:line="259" w:lineRule="auto"/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895C5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95C53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895C53"/>
    <w:rPr>
      <w:color w:val="0000FF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82067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8206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40D62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Lienhypertextesuivivisit">
    <w:name w:val="FollowedHyperlink"/>
    <w:basedOn w:val="Policepardfaut"/>
    <w:uiPriority w:val="99"/>
    <w:semiHidden/>
    <w:unhideWhenUsed/>
    <w:rsid w:val="005B0973"/>
    <w:rPr>
      <w:color w:val="800080" w:themeColor="followedHyperlink"/>
      <w:u w:val="single"/>
    </w:rPr>
  </w:style>
  <w:style w:type="character" w:customStyle="1" w:styleId="mi">
    <w:name w:val="mi"/>
    <w:basedOn w:val="Policepardfaut"/>
    <w:rsid w:val="00FC3DF8"/>
  </w:style>
  <w:style w:type="character" w:customStyle="1" w:styleId="mo">
    <w:name w:val="mo"/>
    <w:basedOn w:val="Policepardfaut"/>
    <w:rsid w:val="00FC3DF8"/>
  </w:style>
  <w:style w:type="character" w:customStyle="1" w:styleId="mn">
    <w:name w:val="mn"/>
    <w:basedOn w:val="Policepardfaut"/>
    <w:rsid w:val="00FC3DF8"/>
  </w:style>
  <w:style w:type="character" w:styleId="Textedelespacerserv">
    <w:name w:val="Placeholder Text"/>
    <w:basedOn w:val="Policepardfaut"/>
    <w:uiPriority w:val="99"/>
    <w:semiHidden/>
    <w:rsid w:val="004A2020"/>
    <w:rPr>
      <w:color w:val="808080"/>
    </w:rPr>
  </w:style>
  <w:style w:type="paragraph" w:styleId="Sansinterligne">
    <w:name w:val="No Spacing"/>
    <w:uiPriority w:val="1"/>
    <w:qFormat/>
    <w:rsid w:val="00520DBE"/>
  </w:style>
  <w:style w:type="paragraph" w:styleId="TM3">
    <w:name w:val="toc 3"/>
    <w:basedOn w:val="Normal"/>
    <w:next w:val="Normal"/>
    <w:autoRedefine/>
    <w:uiPriority w:val="39"/>
    <w:unhideWhenUsed/>
    <w:rsid w:val="009A33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yperlink" Target="https://www.youtube.com/watch?v=Ec9T__AexyU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nPxdhnT4Ec8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et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96E79C-A3E5-46F6-8811-A20344F9B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16</Pages>
  <Words>2129</Words>
  <Characters>11713</Characters>
  <Application>Microsoft Office Word</Application>
  <DocSecurity>0</DocSecurity>
  <Lines>97</Lines>
  <Paragraphs>27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Page de garde "Business" pour rapport</vt:lpstr>
      <vt:lpstr>Page de garde "Business" pour rapport</vt:lpstr>
    </vt:vector>
  </TitlesOfParts>
  <Company/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2019-03-22T10:13:00Z</dcterms:created>
  <dcterms:modified xsi:type="dcterms:W3CDTF">2019-07-15T22:17:00Z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